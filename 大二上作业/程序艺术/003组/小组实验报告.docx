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8B8AECF" w14:textId="5D6A9C34" w:rsidR="00BF792F" w:rsidRDefault="002548B6">
      <w:r>
        <w:rPr>
          <w:rFonts w:hint="eastAsia"/>
          <w:noProof/>
        </w:rPr>
        <w:drawing>
          <wp:anchor distT="0" distB="0" distL="114300" distR="114300" simplePos="0" relativeHeight="251631616" behindDoc="1" locked="0" layoutInCell="1" allowOverlap="1" wp14:anchorId="4ED1AE65" wp14:editId="2E2BB279">
            <wp:simplePos x="0" y="0"/>
            <wp:positionH relativeFrom="column">
              <wp:posOffset>-6153785</wp:posOffset>
            </wp:positionH>
            <wp:positionV relativeFrom="paragraph">
              <wp:posOffset>-911225</wp:posOffset>
            </wp:positionV>
            <wp:extent cx="7580630" cy="10723245"/>
            <wp:effectExtent l="0" t="0" r="0" b="0"/>
            <wp:wrapNone/>
            <wp:docPr id="19368662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0630" cy="10723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1722C0" w14:textId="77777777" w:rsidR="00BF792F" w:rsidRDefault="00BF792F"/>
    <w:p w14:paraId="529CFAA3" w14:textId="77777777" w:rsidR="00BF792F" w:rsidRDefault="00BF792F"/>
    <w:p w14:paraId="6B4825B7" w14:textId="0DB99A1F" w:rsidR="00BF792F" w:rsidRDefault="002548B6">
      <w:r>
        <w:rPr>
          <w:noProof/>
        </w:rPr>
        <mc:AlternateContent>
          <mc:Choice Requires="wps">
            <w:drawing>
              <wp:anchor distT="0" distB="0" distL="114300" distR="114300" simplePos="0" relativeHeight="251632640" behindDoc="0" locked="0" layoutInCell="1" allowOverlap="1" wp14:anchorId="5D1C3DC5" wp14:editId="19C74BF4">
                <wp:simplePos x="0" y="0"/>
                <wp:positionH relativeFrom="column">
                  <wp:posOffset>47625</wp:posOffset>
                </wp:positionH>
                <wp:positionV relativeFrom="paragraph">
                  <wp:posOffset>9525</wp:posOffset>
                </wp:positionV>
                <wp:extent cx="4833620" cy="691515"/>
                <wp:effectExtent l="9525" t="13335" r="5080" b="9525"/>
                <wp:wrapSquare wrapText="bothSides"/>
                <wp:docPr id="4886422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3620" cy="691515"/>
                        </a:xfrm>
                        <a:prstGeom prst="rect">
                          <a:avLst/>
                        </a:prstGeom>
                        <a:solidFill>
                          <a:srgbClr val="FFFFFF"/>
                        </a:solidFill>
                        <a:ln w="9525">
                          <a:solidFill>
                            <a:srgbClr val="000000"/>
                          </a:solidFill>
                          <a:miter lim="800000"/>
                          <a:headEnd/>
                          <a:tailEnd/>
                        </a:ln>
                      </wps:spPr>
                      <wps:txbx>
                        <w:txbxContent>
                          <w:p w14:paraId="2FAD9C98" w14:textId="77777777" w:rsidR="00BF792F" w:rsidRPr="0076673E" w:rsidRDefault="00BF792F">
                            <w:pPr>
                              <w:widowControl w:val="0"/>
                              <w:spacing w:afterLines="100" w:after="312"/>
                              <w:rPr>
                                <w:b/>
                                <w:bCs/>
                                <w:sz w:val="56"/>
                                <w:szCs w:val="52"/>
                              </w:rPr>
                            </w:pPr>
                            <w:r w:rsidRPr="0076673E">
                              <w:rPr>
                                <w:rFonts w:hint="eastAsia"/>
                                <w:b/>
                                <w:bCs/>
                                <w:sz w:val="56"/>
                                <w:szCs w:val="52"/>
                              </w:rPr>
                              <w:t>程序设计方法与艺术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C3DC5" id="Rectangle 3" o:spid="_x0000_s1026" style="position:absolute;left:0;text-align:left;margin-left:3.75pt;margin-top:.75pt;width:380.6pt;height:54.4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">
                <v:textbox>
                  <w:txbxContent>
                    <w:p w14:paraId="2FAD9C98" w14:textId="77777777" w:rsidR="00BF792F" w:rsidRPr="0076673E" w:rsidRDefault="00BF792F">
                      <w:pPr>
                        <w:widowControl w:val="0"/>
                        <w:spacing w:afterLines="100" w:after="312"/>
                        <w:rPr>
                          <w:b/>
                          <w:bCs/>
                          <w:sz w:val="56"/>
                          <w:szCs w:val="52"/>
                        </w:rPr>
                      </w:pPr>
                      <w:r w:rsidRPr="0076673E">
                        <w:rPr>
                          <w:rFonts w:hint="eastAsia"/>
                          <w:b/>
                          <w:bCs/>
                          <w:sz w:val="56"/>
                          <w:szCs w:val="52"/>
                        </w:rPr>
                        <w:t>程序设计方法与艺术</w:t>
                      </w:r>
                    </w:p>
                  </w:txbxContent>
                </v:textbox>
                <w10:wrap type="square"/>
              </v:rect>
            </w:pict>
          </mc:Fallback>
        </mc:AlternateContent>
      </w:r>
    </w:p>
    <w:p w14:paraId="49DBC9E7" w14:textId="77777777" w:rsidR="00BF792F" w:rsidRDefault="00BF792F"/>
    <w:p w14:paraId="0FDD7677" w14:textId="77777777" w:rsidR="00BF792F" w:rsidRDefault="00BF792F"/>
    <w:p w14:paraId="3E167B03" w14:textId="77777777" w:rsidR="00BF792F" w:rsidRDefault="00BF792F"/>
    <w:p w14:paraId="7F79FC60" w14:textId="77777777" w:rsidR="00BF792F" w:rsidRDefault="00BF792F"/>
    <w:p w14:paraId="05D3EA5C" w14:textId="77777777" w:rsidR="00BF792F" w:rsidRDefault="00BF792F"/>
    <w:p w14:paraId="2DD28C16" w14:textId="77777777" w:rsidR="00BF792F" w:rsidRDefault="00BF792F"/>
    <w:p w14:paraId="0154F878" w14:textId="5FDCE944" w:rsidR="00BF792F" w:rsidRDefault="002548B6">
      <w:r>
        <w:rPr>
          <w:noProof/>
        </w:rPr>
        <mc:AlternateContent>
          <mc:Choice Requires="wps">
            <w:drawing>
              <wp:anchor distT="0" distB="0" distL="114300" distR="114300" simplePos="0" relativeHeight="251633664" behindDoc="0" locked="0" layoutInCell="1" allowOverlap="1" wp14:anchorId="1F7A89AE" wp14:editId="3D542359">
                <wp:simplePos x="0" y="0"/>
                <wp:positionH relativeFrom="column">
                  <wp:posOffset>1685925</wp:posOffset>
                </wp:positionH>
                <wp:positionV relativeFrom="paragraph">
                  <wp:posOffset>80645</wp:posOffset>
                </wp:positionV>
                <wp:extent cx="1287145" cy="3999865"/>
                <wp:effectExtent l="0" t="4445" r="0" b="0"/>
                <wp:wrapNone/>
                <wp:docPr id="20171349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145" cy="399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3E6D5" w14:textId="77777777" w:rsidR="00975F5C" w:rsidRPr="0076673E" w:rsidRDefault="00975F5C">
                            <w:pPr>
                              <w:jc w:val="right"/>
                              <w:rPr>
                                <w:sz w:val="112"/>
                                <w:szCs w:val="112"/>
                                <w:lang w:val="zh-CN"/>
                              </w:rPr>
                            </w:pPr>
                            <w:r w:rsidRPr="0076673E">
                              <w:rPr>
                                <w:rFonts w:hint="eastAsia"/>
                                <w:sz w:val="112"/>
                                <w:szCs w:val="112"/>
                                <w:lang w:val="zh-CN"/>
                              </w:rPr>
                              <w:t>解</w:t>
                            </w:r>
                          </w:p>
                          <w:p w14:paraId="6B1B4CEC" w14:textId="77777777" w:rsidR="00BF792F" w:rsidRPr="0076673E" w:rsidRDefault="00975F5C">
                            <w:pPr>
                              <w:jc w:val="right"/>
                              <w:rPr>
                                <w:sz w:val="112"/>
                                <w:szCs w:val="112"/>
                                <w:lang w:val="zh-CN"/>
                              </w:rPr>
                            </w:pPr>
                            <w:r w:rsidRPr="0076673E">
                              <w:rPr>
                                <w:rFonts w:hint="eastAsia"/>
                                <w:sz w:val="112"/>
                                <w:szCs w:val="112"/>
                                <w:lang w:val="zh-CN"/>
                              </w:rPr>
                              <w:t>题</w:t>
                            </w:r>
                          </w:p>
                          <w:p w14:paraId="1162E7E2" w14:textId="77777777" w:rsidR="00BF792F" w:rsidRPr="0076673E" w:rsidRDefault="00BF792F">
                            <w:pPr>
                              <w:jc w:val="right"/>
                              <w:rPr>
                                <w:sz w:val="112"/>
                                <w:szCs w:val="112"/>
                                <w:lang w:val="zh-CN"/>
                              </w:rPr>
                            </w:pPr>
                            <w:r w:rsidRPr="0076673E">
                              <w:rPr>
                                <w:rFonts w:hint="eastAsia"/>
                                <w:sz w:val="112"/>
                                <w:szCs w:val="112"/>
                                <w:lang w:val="zh-CN"/>
                              </w:rPr>
                              <w:t>报</w:t>
                            </w:r>
                          </w:p>
                          <w:p w14:paraId="1A667D2E" w14:textId="77777777" w:rsidR="00BF792F" w:rsidRDefault="00BF792F">
                            <w:pPr>
                              <w:jc w:val="right"/>
                              <w:rPr>
                                <w:color w:val="800080"/>
                                <w:sz w:val="112"/>
                                <w:szCs w:val="112"/>
                                <w:lang w:val="zh-CN"/>
                              </w:rPr>
                            </w:pPr>
                            <w:r w:rsidRPr="0076673E">
                              <w:rPr>
                                <w:rFonts w:hint="eastAsia"/>
                                <w:sz w:val="112"/>
                                <w:szCs w:val="112"/>
                                <w:lang w:val="zh-CN"/>
                              </w:rPr>
                              <w:t>告</w:t>
                            </w:r>
                          </w:p>
                          <w:p w14:paraId="68DD0A67" w14:textId="77777777" w:rsidR="00BF792F" w:rsidRDefault="00BF792F">
                            <w:pPr>
                              <w:jc w:val="right"/>
                              <w:rPr>
                                <w:color w:val="800080"/>
                                <w:sz w:val="80"/>
                                <w:lang w:val="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A89AE" id="_x0000_t202" coordsize="21600,21600" o:spt="202" path="m,l,21600r21600,l21600,xe">
                <v:stroke joinstyle="miter"/>
                <v:path gradientshapeok="t" o:connecttype="rect"/>
              </v:shapetype>
              <v:shape id="Text Box 4" o:spid="_x0000_s1027" type="#_x0000_t202" style="position:absolute;left:0;text-align:left;margin-left:132.75pt;margin-top:6.35pt;width:101.35pt;height:314.9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" filled="f" stroked="f">
                <v:textbox>
                  <w:txbxContent>
                    <w:p w14:paraId="3DE3E6D5" w14:textId="77777777" w:rsidR="00975F5C" w:rsidRPr="0076673E" w:rsidRDefault="00975F5C">
                      <w:pPr>
                        <w:jc w:val="right"/>
                        <w:rPr>
                          <w:sz w:val="112"/>
                          <w:szCs w:val="112"/>
                          <w:lang w:val="zh-CN"/>
                        </w:rPr>
                      </w:pPr>
                      <w:r w:rsidRPr="0076673E">
                        <w:rPr>
                          <w:rFonts w:hint="eastAsia"/>
                          <w:sz w:val="112"/>
                          <w:szCs w:val="112"/>
                          <w:lang w:val="zh-CN"/>
                        </w:rPr>
                        <w:t>解</w:t>
                      </w:r>
                    </w:p>
                    <w:p w14:paraId="6B1B4CEC" w14:textId="77777777" w:rsidR="00BF792F" w:rsidRPr="0076673E" w:rsidRDefault="00975F5C">
                      <w:pPr>
                        <w:jc w:val="right"/>
                        <w:rPr>
                          <w:sz w:val="112"/>
                          <w:szCs w:val="112"/>
                          <w:lang w:val="zh-CN"/>
                        </w:rPr>
                      </w:pPr>
                      <w:r w:rsidRPr="0076673E">
                        <w:rPr>
                          <w:rFonts w:hint="eastAsia"/>
                          <w:sz w:val="112"/>
                          <w:szCs w:val="112"/>
                          <w:lang w:val="zh-CN"/>
                        </w:rPr>
                        <w:t>题</w:t>
                      </w:r>
                    </w:p>
                    <w:p w14:paraId="1162E7E2" w14:textId="77777777" w:rsidR="00BF792F" w:rsidRPr="0076673E" w:rsidRDefault="00BF792F">
                      <w:pPr>
                        <w:jc w:val="right"/>
                        <w:rPr>
                          <w:sz w:val="112"/>
                          <w:szCs w:val="112"/>
                          <w:lang w:val="zh-CN"/>
                        </w:rPr>
                      </w:pPr>
                      <w:r w:rsidRPr="0076673E">
                        <w:rPr>
                          <w:rFonts w:hint="eastAsia"/>
                          <w:sz w:val="112"/>
                          <w:szCs w:val="112"/>
                          <w:lang w:val="zh-CN"/>
                        </w:rPr>
                        <w:t>报</w:t>
                      </w:r>
                    </w:p>
                    <w:p w14:paraId="1A667D2E" w14:textId="77777777" w:rsidR="00BF792F" w:rsidRDefault="00BF792F">
                      <w:pPr>
                        <w:jc w:val="right"/>
                        <w:rPr>
                          <w:color w:val="800080"/>
                          <w:sz w:val="112"/>
                          <w:szCs w:val="112"/>
                          <w:lang w:val="zh-CN"/>
                        </w:rPr>
                      </w:pPr>
                      <w:r w:rsidRPr="0076673E">
                        <w:rPr>
                          <w:rFonts w:hint="eastAsia"/>
                          <w:sz w:val="112"/>
                          <w:szCs w:val="112"/>
                          <w:lang w:val="zh-CN"/>
                        </w:rPr>
                        <w:t>告</w:t>
                      </w:r>
                    </w:p>
                    <w:p w14:paraId="68DD0A67" w14:textId="77777777" w:rsidR="00BF792F" w:rsidRDefault="00BF792F">
                      <w:pPr>
                        <w:jc w:val="right"/>
                        <w:rPr>
                          <w:color w:val="800080"/>
                          <w:sz w:val="80"/>
                          <w:lang w:val="zh-CN"/>
                        </w:rPr>
                      </w:pPr>
                    </w:p>
                  </w:txbxContent>
                </v:textbox>
              </v:shape>
            </w:pict>
          </mc:Fallback>
        </mc:AlternateContent>
      </w:r>
    </w:p>
    <w:p w14:paraId="33CCCA38" w14:textId="77777777" w:rsidR="00BF792F" w:rsidRDefault="00BF792F"/>
    <w:p w14:paraId="527689C8" w14:textId="77777777" w:rsidR="00BF792F" w:rsidRDefault="00BF792F"/>
    <w:p w14:paraId="28908EEB" w14:textId="77777777" w:rsidR="00BF792F" w:rsidRDefault="00BF792F"/>
    <w:p w14:paraId="4CC793A7" w14:textId="77777777" w:rsidR="00BF792F" w:rsidRDefault="00BF792F"/>
    <w:p w14:paraId="1F78560C" w14:textId="77777777" w:rsidR="00BF792F" w:rsidRDefault="00BF792F"/>
    <w:p w14:paraId="6689BECF" w14:textId="77777777" w:rsidR="00BF792F" w:rsidRDefault="00BF792F"/>
    <w:p w14:paraId="4D69EABB" w14:textId="77777777" w:rsidR="00BF792F" w:rsidRDefault="00BF792F"/>
    <w:p w14:paraId="735EF879" w14:textId="77777777" w:rsidR="00BF792F" w:rsidRDefault="00BF792F"/>
    <w:p w14:paraId="1D6F336B" w14:textId="77777777" w:rsidR="00BF792F" w:rsidRDefault="00BF792F"/>
    <w:p w14:paraId="4E145448" w14:textId="77777777" w:rsidR="00BF792F" w:rsidRDefault="00BF792F"/>
    <w:p w14:paraId="7CF221C6" w14:textId="77777777" w:rsidR="00BF792F" w:rsidRDefault="00BF792F"/>
    <w:p w14:paraId="70069E0A" w14:textId="77777777" w:rsidR="00BF792F" w:rsidRDefault="00BF792F"/>
    <w:p w14:paraId="48E9E23D" w14:textId="77777777" w:rsidR="00BF792F" w:rsidRDefault="00BF792F"/>
    <w:p w14:paraId="4F991AB2" w14:textId="77777777" w:rsidR="00BF792F" w:rsidRDefault="00BF792F"/>
    <w:p w14:paraId="3FA20504" w14:textId="77777777" w:rsidR="00BF792F" w:rsidRDefault="00BF792F"/>
    <w:p w14:paraId="45A748F0" w14:textId="77777777" w:rsidR="00BF792F" w:rsidRDefault="00BF792F"/>
    <w:p w14:paraId="3DA5FAE6" w14:textId="77777777" w:rsidR="00BF792F" w:rsidRDefault="00BF792F"/>
    <w:p w14:paraId="23972FFC" w14:textId="77777777" w:rsidR="00BF792F" w:rsidRDefault="00BF792F"/>
    <w:p w14:paraId="7A1895A2" w14:textId="77777777" w:rsidR="00BF792F" w:rsidRDefault="00BF792F"/>
    <w:p w14:paraId="1C3165CF" w14:textId="51BA8D96" w:rsidR="00BF792F" w:rsidRDefault="002548B6">
      <w:r>
        <w:rPr>
          <w:noProof/>
        </w:rPr>
        <mc:AlternateContent>
          <mc:Choice Requires="wps">
            <w:drawing>
              <wp:anchor distT="0" distB="0" distL="114300" distR="114300" simplePos="0" relativeHeight="251634688" behindDoc="0" locked="0" layoutInCell="1" allowOverlap="1" wp14:anchorId="3B00AD41" wp14:editId="4AAC5EB8">
                <wp:simplePos x="0" y="0"/>
                <wp:positionH relativeFrom="column">
                  <wp:posOffset>876300</wp:posOffset>
                </wp:positionH>
                <wp:positionV relativeFrom="paragraph">
                  <wp:posOffset>87630</wp:posOffset>
                </wp:positionV>
                <wp:extent cx="4810125" cy="3898900"/>
                <wp:effectExtent l="0" t="1905" r="0" b="4445"/>
                <wp:wrapNone/>
                <wp:docPr id="17832851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125" cy="389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FCC1D" w14:textId="6C8B6382" w:rsidR="00BF792F" w:rsidRPr="0076673E" w:rsidRDefault="00BF792F">
                            <w:pPr>
                              <w:rPr>
                                <w:sz w:val="40"/>
                                <w:lang w:val="zh-CN"/>
                              </w:rPr>
                            </w:pPr>
                            <w:r w:rsidRPr="0076673E">
                              <w:rPr>
                                <w:rFonts w:hint="eastAsia"/>
                                <w:sz w:val="40"/>
                                <w:lang w:val="zh-CN"/>
                              </w:rPr>
                              <w:t>班</w:t>
                            </w:r>
                            <w:r w:rsidRPr="0076673E">
                              <w:rPr>
                                <w:rFonts w:hint="eastAsia"/>
                                <w:sz w:val="40"/>
                              </w:rPr>
                              <w:t xml:space="preserve">    </w:t>
                            </w:r>
                            <w:r w:rsidRPr="0076673E">
                              <w:rPr>
                                <w:rFonts w:hint="eastAsia"/>
                                <w:sz w:val="40"/>
                                <w:lang w:val="zh-CN"/>
                              </w:rPr>
                              <w:t>级：</w:t>
                            </w:r>
                            <w:r w:rsidR="002E35A1">
                              <w:rPr>
                                <w:rFonts w:hint="eastAsia"/>
                                <w:sz w:val="40"/>
                                <w:lang w:val="zh-CN"/>
                              </w:rPr>
                              <w:t>物联网</w:t>
                            </w:r>
                            <w:r w:rsidR="002E35A1">
                              <w:rPr>
                                <w:rFonts w:hint="eastAsia"/>
                                <w:sz w:val="40"/>
                                <w:lang w:val="zh-CN"/>
                              </w:rPr>
                              <w:t>23-1</w:t>
                            </w:r>
                            <w:r w:rsidRPr="0076673E">
                              <w:rPr>
                                <w:rFonts w:hint="eastAsia"/>
                                <w:sz w:val="40"/>
                              </w:rPr>
                              <w:t>班</w:t>
                            </w:r>
                            <w:r w:rsidR="00926B82">
                              <w:rPr>
                                <w:rFonts w:hint="eastAsia"/>
                                <w:sz w:val="40"/>
                              </w:rPr>
                              <w:t xml:space="preserve"> </w:t>
                            </w:r>
                            <w:r w:rsidR="00926B82">
                              <w:rPr>
                                <w:rFonts w:hint="eastAsia"/>
                                <w:sz w:val="40"/>
                              </w:rPr>
                              <w:t>计算机</w:t>
                            </w:r>
                            <w:r w:rsidR="00926B82">
                              <w:rPr>
                                <w:rFonts w:hint="eastAsia"/>
                                <w:sz w:val="40"/>
                              </w:rPr>
                              <w:t>23-2</w:t>
                            </w:r>
                            <w:r w:rsidR="00926B82">
                              <w:rPr>
                                <w:rFonts w:hint="eastAsia"/>
                                <w:sz w:val="40"/>
                              </w:rPr>
                              <w:t>班</w:t>
                            </w:r>
                          </w:p>
                          <w:p w14:paraId="5BA64A7B" w14:textId="702887E7" w:rsidR="00BF792F" w:rsidRPr="0076673E" w:rsidRDefault="00BF792F">
                            <w:pPr>
                              <w:rPr>
                                <w:sz w:val="40"/>
                                <w:lang w:val="zh-CN"/>
                              </w:rPr>
                            </w:pPr>
                            <w:r w:rsidRPr="0076673E">
                              <w:rPr>
                                <w:rFonts w:hint="eastAsia"/>
                                <w:sz w:val="40"/>
                                <w:lang w:val="zh-CN"/>
                              </w:rPr>
                              <w:t>组</w:t>
                            </w:r>
                            <w:r w:rsidRPr="0076673E">
                              <w:rPr>
                                <w:rFonts w:hint="eastAsia"/>
                                <w:sz w:val="40"/>
                              </w:rPr>
                              <w:t xml:space="preserve">    </w:t>
                            </w:r>
                            <w:r w:rsidRPr="0076673E">
                              <w:rPr>
                                <w:rFonts w:hint="eastAsia"/>
                                <w:sz w:val="40"/>
                                <w:lang w:val="zh-CN"/>
                              </w:rPr>
                              <w:t>长：</w:t>
                            </w:r>
                            <w:r w:rsidR="002E35A1">
                              <w:rPr>
                                <w:rFonts w:hint="eastAsia"/>
                                <w:sz w:val="40"/>
                              </w:rPr>
                              <w:t xml:space="preserve">2023211409 </w:t>
                            </w:r>
                            <w:r w:rsidR="002E35A1">
                              <w:rPr>
                                <w:rFonts w:hint="eastAsia"/>
                                <w:sz w:val="40"/>
                              </w:rPr>
                              <w:t>舒雨飞</w:t>
                            </w:r>
                          </w:p>
                          <w:p w14:paraId="15842847" w14:textId="29A1AE3F" w:rsidR="00BF792F" w:rsidRPr="0076673E" w:rsidRDefault="00BF792F">
                            <w:pPr>
                              <w:rPr>
                                <w:sz w:val="40"/>
                                <w:lang w:val="zh-CN"/>
                              </w:rPr>
                            </w:pPr>
                            <w:r w:rsidRPr="0076673E">
                              <w:rPr>
                                <w:rFonts w:hint="eastAsia"/>
                                <w:sz w:val="40"/>
                                <w:lang w:val="zh-CN"/>
                              </w:rPr>
                              <w:t>组</w:t>
                            </w:r>
                            <w:r w:rsidRPr="0076673E">
                              <w:rPr>
                                <w:rFonts w:hint="eastAsia"/>
                                <w:sz w:val="40"/>
                              </w:rPr>
                              <w:t xml:space="preserve">    </w:t>
                            </w:r>
                            <w:r w:rsidRPr="0076673E">
                              <w:rPr>
                                <w:rFonts w:hint="eastAsia"/>
                                <w:sz w:val="40"/>
                                <w:lang w:val="zh-CN"/>
                              </w:rPr>
                              <w:t>员：</w:t>
                            </w:r>
                            <w:r w:rsidR="002E35A1">
                              <w:rPr>
                                <w:rFonts w:hint="eastAsia"/>
                                <w:sz w:val="40"/>
                              </w:rPr>
                              <w:t xml:space="preserve">2023212351 </w:t>
                            </w:r>
                            <w:r w:rsidR="002E35A1">
                              <w:rPr>
                                <w:rFonts w:hint="eastAsia"/>
                                <w:sz w:val="40"/>
                              </w:rPr>
                              <w:t>邓杰湧</w:t>
                            </w:r>
                          </w:p>
                          <w:p w14:paraId="0A09EC3C" w14:textId="073FEA3A" w:rsidR="00BF792F" w:rsidRPr="0076673E" w:rsidRDefault="00BF792F">
                            <w:pPr>
                              <w:rPr>
                                <w:sz w:val="40"/>
                              </w:rPr>
                            </w:pPr>
                            <w:r w:rsidRPr="0076673E">
                              <w:rPr>
                                <w:rFonts w:hint="eastAsia"/>
                                <w:sz w:val="40"/>
                              </w:rPr>
                              <w:t xml:space="preserve">          </w:t>
                            </w:r>
                            <w:r w:rsidR="002E35A1">
                              <w:rPr>
                                <w:rFonts w:hint="eastAsia"/>
                                <w:sz w:val="40"/>
                              </w:rPr>
                              <w:t xml:space="preserve">2023212360 </w:t>
                            </w:r>
                            <w:r w:rsidR="002E35A1">
                              <w:rPr>
                                <w:rFonts w:hint="eastAsia"/>
                                <w:sz w:val="40"/>
                              </w:rPr>
                              <w:t>柳希直</w:t>
                            </w:r>
                          </w:p>
                          <w:p w14:paraId="39B8755E" w14:textId="74387DF5" w:rsidR="00BF792F" w:rsidRPr="0076673E" w:rsidRDefault="00BF792F">
                            <w:pPr>
                              <w:rPr>
                                <w:sz w:val="40"/>
                              </w:rPr>
                            </w:pPr>
                            <w:r w:rsidRPr="0076673E">
                              <w:rPr>
                                <w:rFonts w:hint="eastAsia"/>
                                <w:sz w:val="40"/>
                              </w:rPr>
                              <w:t xml:space="preserve">          </w:t>
                            </w:r>
                            <w:r w:rsidR="002E35A1">
                              <w:rPr>
                                <w:rFonts w:hint="eastAsia"/>
                                <w:sz w:val="40"/>
                              </w:rPr>
                              <w:t xml:space="preserve">2023212349 </w:t>
                            </w:r>
                            <w:r w:rsidR="002E35A1">
                              <w:rPr>
                                <w:rFonts w:hint="eastAsia"/>
                                <w:sz w:val="40"/>
                              </w:rPr>
                              <w:t>李钦颀</w:t>
                            </w:r>
                          </w:p>
                          <w:p w14:paraId="747B5A22" w14:textId="77777777" w:rsidR="00BF792F" w:rsidRDefault="00BF792F">
                            <w:pPr>
                              <w:rPr>
                                <w:color w:val="800080"/>
                                <w:sz w:val="40"/>
                              </w:rPr>
                            </w:pPr>
                          </w:p>
                          <w:p w14:paraId="3B3DB307" w14:textId="77777777" w:rsidR="00BF792F" w:rsidRDefault="00BF792F">
                            <w:pPr>
                              <w:rPr>
                                <w:color w:val="800080"/>
                                <w:sz w:val="40"/>
                              </w:rPr>
                            </w:pPr>
                          </w:p>
                          <w:p w14:paraId="4909E3F1" w14:textId="77777777" w:rsidR="00BF792F" w:rsidRDefault="00BF792F">
                            <w:pPr>
                              <w:rPr>
                                <w:color w:val="800080"/>
                                <w:sz w:val="40"/>
                              </w:rPr>
                            </w:pPr>
                          </w:p>
                          <w:p w14:paraId="1B7A6A92" w14:textId="77777777" w:rsidR="00BF792F" w:rsidRDefault="00BF792F">
                            <w:pPr>
                              <w:rPr>
                                <w:color w:val="800080"/>
                                <w:sz w:val="40"/>
                              </w:rPr>
                            </w:pPr>
                          </w:p>
                          <w:p w14:paraId="42572A99" w14:textId="77777777" w:rsidR="00BF792F" w:rsidRDefault="00BF792F">
                            <w:pPr>
                              <w:rPr>
                                <w:color w:val="800080"/>
                                <w:sz w:val="40"/>
                              </w:rPr>
                            </w:pPr>
                          </w:p>
                          <w:p w14:paraId="2509F4F8" w14:textId="77777777" w:rsidR="00BF792F" w:rsidRDefault="00BF792F">
                            <w:pPr>
                              <w:rPr>
                                <w:color w:val="800080"/>
                                <w:sz w:val="40"/>
                              </w:rPr>
                            </w:pPr>
                          </w:p>
                          <w:p w14:paraId="0A078937" w14:textId="77777777" w:rsidR="00BF792F" w:rsidRDefault="00BF792F">
                            <w:pPr>
                              <w:rPr>
                                <w:color w:val="800080"/>
                                <w:sz w:val="40"/>
                              </w:rPr>
                            </w:pPr>
                          </w:p>
                          <w:p w14:paraId="5E27C285" w14:textId="77777777" w:rsidR="00BF792F" w:rsidRDefault="00BF792F">
                            <w:pPr>
                              <w:rPr>
                                <w:color w:val="800080"/>
                                <w:sz w:val="40"/>
                              </w:rPr>
                            </w:pPr>
                          </w:p>
                          <w:p w14:paraId="365E435B" w14:textId="77777777" w:rsidR="00BF792F" w:rsidRDefault="00BF792F">
                            <w:pPr>
                              <w:rPr>
                                <w:color w:val="800080"/>
                                <w:sz w:val="40"/>
                              </w:rPr>
                            </w:pPr>
                          </w:p>
                          <w:p w14:paraId="594AC822" w14:textId="77777777" w:rsidR="00BF792F" w:rsidRDefault="00BF792F">
                            <w:pPr>
                              <w:rPr>
                                <w:color w:val="800080"/>
                                <w:sz w:val="40"/>
                              </w:rPr>
                            </w:pPr>
                          </w:p>
                          <w:p w14:paraId="24ECA488" w14:textId="77777777" w:rsidR="00BF792F" w:rsidRDefault="00BF792F">
                            <w:pPr>
                              <w:rPr>
                                <w:color w:val="800080"/>
                                <w:sz w:val="40"/>
                              </w:rPr>
                            </w:pPr>
                          </w:p>
                          <w:p w14:paraId="2570C9A1" w14:textId="77777777" w:rsidR="00BF792F" w:rsidRDefault="00BF792F">
                            <w:pPr>
                              <w:rPr>
                                <w:color w:val="800080"/>
                                <w:sz w:val="40"/>
                              </w:rPr>
                            </w:pPr>
                            <w:r>
                              <w:rPr>
                                <w:rFonts w:hint="eastAsia"/>
                                <w:color w:val="800080"/>
                                <w:sz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0AD41" id="Text Box 5" o:spid="_x0000_s1028" type="#_x0000_t202" style="position:absolute;left:0;text-align:left;margin-left:69pt;margin-top:6.9pt;width:378.75pt;height:307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" filled="f" stroked="f">
                <v:textbox>
                  <w:txbxContent>
                    <w:p w14:paraId="23DFCC1D" w14:textId="6C8B6382" w:rsidR="00BF792F" w:rsidRPr="0076673E" w:rsidRDefault="00BF792F">
                      <w:pPr>
                        <w:rPr>
                          <w:sz w:val="40"/>
                          <w:lang w:val="zh-CN"/>
                        </w:rPr>
                      </w:pPr>
                      <w:r w:rsidRPr="0076673E">
                        <w:rPr>
                          <w:rFonts w:hint="eastAsia"/>
                          <w:sz w:val="40"/>
                          <w:lang w:val="zh-CN"/>
                        </w:rPr>
                        <w:t>班</w:t>
                      </w:r>
                      <w:r w:rsidRPr="0076673E">
                        <w:rPr>
                          <w:rFonts w:hint="eastAsia"/>
                          <w:sz w:val="40"/>
                        </w:rPr>
                        <w:t xml:space="preserve">    </w:t>
                      </w:r>
                      <w:r w:rsidRPr="0076673E">
                        <w:rPr>
                          <w:rFonts w:hint="eastAsia"/>
                          <w:sz w:val="40"/>
                          <w:lang w:val="zh-CN"/>
                        </w:rPr>
                        <w:t>级：</w:t>
                      </w:r>
                      <w:r w:rsidR="002E35A1">
                        <w:rPr>
                          <w:rFonts w:hint="eastAsia"/>
                          <w:sz w:val="40"/>
                          <w:lang w:val="zh-CN"/>
                        </w:rPr>
                        <w:t>物联网</w:t>
                      </w:r>
                      <w:r w:rsidR="002E35A1">
                        <w:rPr>
                          <w:rFonts w:hint="eastAsia"/>
                          <w:sz w:val="40"/>
                          <w:lang w:val="zh-CN"/>
                        </w:rPr>
                        <w:t>23-1</w:t>
                      </w:r>
                      <w:r w:rsidRPr="0076673E">
                        <w:rPr>
                          <w:rFonts w:hint="eastAsia"/>
                          <w:sz w:val="40"/>
                        </w:rPr>
                        <w:t>班</w:t>
                      </w:r>
                      <w:r w:rsidR="00926B82">
                        <w:rPr>
                          <w:rFonts w:hint="eastAsia"/>
                          <w:sz w:val="40"/>
                        </w:rPr>
                        <w:t xml:space="preserve"> </w:t>
                      </w:r>
                      <w:r w:rsidR="00926B82">
                        <w:rPr>
                          <w:rFonts w:hint="eastAsia"/>
                          <w:sz w:val="40"/>
                        </w:rPr>
                        <w:t>计算机</w:t>
                      </w:r>
                      <w:r w:rsidR="00926B82">
                        <w:rPr>
                          <w:rFonts w:hint="eastAsia"/>
                          <w:sz w:val="40"/>
                        </w:rPr>
                        <w:t>23-2</w:t>
                      </w:r>
                      <w:r w:rsidR="00926B82">
                        <w:rPr>
                          <w:rFonts w:hint="eastAsia"/>
                          <w:sz w:val="40"/>
                        </w:rPr>
                        <w:t>班</w:t>
                      </w:r>
                    </w:p>
                    <w:p w14:paraId="5BA64A7B" w14:textId="702887E7" w:rsidR="00BF792F" w:rsidRPr="0076673E" w:rsidRDefault="00BF792F">
                      <w:pPr>
                        <w:rPr>
                          <w:sz w:val="40"/>
                          <w:lang w:val="zh-CN"/>
                        </w:rPr>
                      </w:pPr>
                      <w:r w:rsidRPr="0076673E">
                        <w:rPr>
                          <w:rFonts w:hint="eastAsia"/>
                          <w:sz w:val="40"/>
                          <w:lang w:val="zh-CN"/>
                        </w:rPr>
                        <w:t>组</w:t>
                      </w:r>
                      <w:r w:rsidRPr="0076673E">
                        <w:rPr>
                          <w:rFonts w:hint="eastAsia"/>
                          <w:sz w:val="40"/>
                        </w:rPr>
                        <w:t xml:space="preserve">    </w:t>
                      </w:r>
                      <w:r w:rsidRPr="0076673E">
                        <w:rPr>
                          <w:rFonts w:hint="eastAsia"/>
                          <w:sz w:val="40"/>
                          <w:lang w:val="zh-CN"/>
                        </w:rPr>
                        <w:t>长：</w:t>
                      </w:r>
                      <w:r w:rsidR="002E35A1">
                        <w:rPr>
                          <w:rFonts w:hint="eastAsia"/>
                          <w:sz w:val="40"/>
                        </w:rPr>
                        <w:t xml:space="preserve">2023211409 </w:t>
                      </w:r>
                      <w:r w:rsidR="002E35A1">
                        <w:rPr>
                          <w:rFonts w:hint="eastAsia"/>
                          <w:sz w:val="40"/>
                        </w:rPr>
                        <w:t>舒雨飞</w:t>
                      </w:r>
                    </w:p>
                    <w:p w14:paraId="15842847" w14:textId="29A1AE3F" w:rsidR="00BF792F" w:rsidRPr="0076673E" w:rsidRDefault="00BF792F">
                      <w:pPr>
                        <w:rPr>
                          <w:sz w:val="40"/>
                          <w:lang w:val="zh-CN"/>
                        </w:rPr>
                      </w:pPr>
                      <w:r w:rsidRPr="0076673E">
                        <w:rPr>
                          <w:rFonts w:hint="eastAsia"/>
                          <w:sz w:val="40"/>
                          <w:lang w:val="zh-CN"/>
                        </w:rPr>
                        <w:t>组</w:t>
                      </w:r>
                      <w:r w:rsidRPr="0076673E">
                        <w:rPr>
                          <w:rFonts w:hint="eastAsia"/>
                          <w:sz w:val="40"/>
                        </w:rPr>
                        <w:t xml:space="preserve">    </w:t>
                      </w:r>
                      <w:r w:rsidRPr="0076673E">
                        <w:rPr>
                          <w:rFonts w:hint="eastAsia"/>
                          <w:sz w:val="40"/>
                          <w:lang w:val="zh-CN"/>
                        </w:rPr>
                        <w:t>员：</w:t>
                      </w:r>
                      <w:r w:rsidR="002E35A1">
                        <w:rPr>
                          <w:rFonts w:hint="eastAsia"/>
                          <w:sz w:val="40"/>
                        </w:rPr>
                        <w:t xml:space="preserve">2023212351 </w:t>
                      </w:r>
                      <w:r w:rsidR="002E35A1">
                        <w:rPr>
                          <w:rFonts w:hint="eastAsia"/>
                          <w:sz w:val="40"/>
                        </w:rPr>
                        <w:t>邓杰湧</w:t>
                      </w:r>
                    </w:p>
                    <w:p w14:paraId="0A09EC3C" w14:textId="073FEA3A" w:rsidR="00BF792F" w:rsidRPr="0076673E" w:rsidRDefault="00BF792F">
                      <w:pPr>
                        <w:rPr>
                          <w:sz w:val="40"/>
                        </w:rPr>
                      </w:pPr>
                      <w:r w:rsidRPr="0076673E">
                        <w:rPr>
                          <w:rFonts w:hint="eastAsia"/>
                          <w:sz w:val="40"/>
                        </w:rPr>
                        <w:t xml:space="preserve">          </w:t>
                      </w:r>
                      <w:r w:rsidR="002E35A1">
                        <w:rPr>
                          <w:rFonts w:hint="eastAsia"/>
                          <w:sz w:val="40"/>
                        </w:rPr>
                        <w:t xml:space="preserve">2023212360 </w:t>
                      </w:r>
                      <w:r w:rsidR="002E35A1">
                        <w:rPr>
                          <w:rFonts w:hint="eastAsia"/>
                          <w:sz w:val="40"/>
                        </w:rPr>
                        <w:t>柳希直</w:t>
                      </w:r>
                    </w:p>
                    <w:p w14:paraId="39B8755E" w14:textId="74387DF5" w:rsidR="00BF792F" w:rsidRPr="0076673E" w:rsidRDefault="00BF792F">
                      <w:pPr>
                        <w:rPr>
                          <w:sz w:val="40"/>
                        </w:rPr>
                      </w:pPr>
                      <w:r w:rsidRPr="0076673E">
                        <w:rPr>
                          <w:rFonts w:hint="eastAsia"/>
                          <w:sz w:val="40"/>
                        </w:rPr>
                        <w:t xml:space="preserve">          </w:t>
                      </w:r>
                      <w:r w:rsidR="002E35A1">
                        <w:rPr>
                          <w:rFonts w:hint="eastAsia"/>
                          <w:sz w:val="40"/>
                        </w:rPr>
                        <w:t xml:space="preserve">2023212349 </w:t>
                      </w:r>
                      <w:r w:rsidR="002E35A1">
                        <w:rPr>
                          <w:rFonts w:hint="eastAsia"/>
                          <w:sz w:val="40"/>
                        </w:rPr>
                        <w:t>李钦颀</w:t>
                      </w:r>
                    </w:p>
                    <w:p w14:paraId="747B5A22" w14:textId="77777777" w:rsidR="00BF792F" w:rsidRDefault="00BF792F">
                      <w:pPr>
                        <w:rPr>
                          <w:color w:val="800080"/>
                          <w:sz w:val="40"/>
                        </w:rPr>
                      </w:pPr>
                    </w:p>
                    <w:p w14:paraId="3B3DB307" w14:textId="77777777" w:rsidR="00BF792F" w:rsidRDefault="00BF792F">
                      <w:pPr>
                        <w:rPr>
                          <w:color w:val="800080"/>
                          <w:sz w:val="40"/>
                        </w:rPr>
                      </w:pPr>
                    </w:p>
                    <w:p w14:paraId="4909E3F1" w14:textId="77777777" w:rsidR="00BF792F" w:rsidRDefault="00BF792F">
                      <w:pPr>
                        <w:rPr>
                          <w:color w:val="800080"/>
                          <w:sz w:val="40"/>
                        </w:rPr>
                      </w:pPr>
                    </w:p>
                    <w:p w14:paraId="1B7A6A92" w14:textId="77777777" w:rsidR="00BF792F" w:rsidRDefault="00BF792F">
                      <w:pPr>
                        <w:rPr>
                          <w:color w:val="800080"/>
                          <w:sz w:val="40"/>
                        </w:rPr>
                      </w:pPr>
                    </w:p>
                    <w:p w14:paraId="42572A99" w14:textId="77777777" w:rsidR="00BF792F" w:rsidRDefault="00BF792F">
                      <w:pPr>
                        <w:rPr>
                          <w:color w:val="800080"/>
                          <w:sz w:val="40"/>
                        </w:rPr>
                      </w:pPr>
                    </w:p>
                    <w:p w14:paraId="2509F4F8" w14:textId="77777777" w:rsidR="00BF792F" w:rsidRDefault="00BF792F">
                      <w:pPr>
                        <w:rPr>
                          <w:color w:val="800080"/>
                          <w:sz w:val="40"/>
                        </w:rPr>
                      </w:pPr>
                    </w:p>
                    <w:p w14:paraId="0A078937" w14:textId="77777777" w:rsidR="00BF792F" w:rsidRDefault="00BF792F">
                      <w:pPr>
                        <w:rPr>
                          <w:color w:val="800080"/>
                          <w:sz w:val="40"/>
                        </w:rPr>
                      </w:pPr>
                    </w:p>
                    <w:p w14:paraId="5E27C285" w14:textId="77777777" w:rsidR="00BF792F" w:rsidRDefault="00BF792F">
                      <w:pPr>
                        <w:rPr>
                          <w:color w:val="800080"/>
                          <w:sz w:val="40"/>
                        </w:rPr>
                      </w:pPr>
                    </w:p>
                    <w:p w14:paraId="365E435B" w14:textId="77777777" w:rsidR="00BF792F" w:rsidRDefault="00BF792F">
                      <w:pPr>
                        <w:rPr>
                          <w:color w:val="800080"/>
                          <w:sz w:val="40"/>
                        </w:rPr>
                      </w:pPr>
                    </w:p>
                    <w:p w14:paraId="594AC822" w14:textId="77777777" w:rsidR="00BF792F" w:rsidRDefault="00BF792F">
                      <w:pPr>
                        <w:rPr>
                          <w:color w:val="800080"/>
                          <w:sz w:val="40"/>
                        </w:rPr>
                      </w:pPr>
                    </w:p>
                    <w:p w14:paraId="24ECA488" w14:textId="77777777" w:rsidR="00BF792F" w:rsidRDefault="00BF792F">
                      <w:pPr>
                        <w:rPr>
                          <w:color w:val="800080"/>
                          <w:sz w:val="40"/>
                        </w:rPr>
                      </w:pPr>
                    </w:p>
                    <w:p w14:paraId="2570C9A1" w14:textId="77777777" w:rsidR="00BF792F" w:rsidRDefault="00BF792F">
                      <w:pPr>
                        <w:rPr>
                          <w:color w:val="800080"/>
                          <w:sz w:val="40"/>
                        </w:rPr>
                      </w:pPr>
                      <w:r>
                        <w:rPr>
                          <w:rFonts w:hint="eastAsia"/>
                          <w:color w:val="800080"/>
                          <w:sz w:val="40"/>
                        </w:rPr>
                        <w:t xml:space="preserve"> </w:t>
                      </w:r>
                    </w:p>
                  </w:txbxContent>
                </v:textbox>
              </v:shape>
            </w:pict>
          </mc:Fallback>
        </mc:AlternateContent>
      </w:r>
    </w:p>
    <w:p w14:paraId="2E1B76B7" w14:textId="77777777" w:rsidR="00BF792F" w:rsidRDefault="00BF792F"/>
    <w:p w14:paraId="6EA60D04" w14:textId="77777777" w:rsidR="00BF792F" w:rsidRDefault="00BF792F"/>
    <w:p w14:paraId="734E37AE" w14:textId="77777777" w:rsidR="00BF792F" w:rsidRDefault="00BF792F"/>
    <w:p w14:paraId="1ABAF757" w14:textId="77777777" w:rsidR="00BF792F" w:rsidRDefault="00BF792F"/>
    <w:p w14:paraId="11AF7217" w14:textId="77777777" w:rsidR="00BF792F" w:rsidRDefault="00BF792F"/>
    <w:p w14:paraId="12B899A6" w14:textId="77777777" w:rsidR="00BF792F" w:rsidRDefault="00BF792F"/>
    <w:p w14:paraId="4EEB3F1C" w14:textId="77777777" w:rsidR="00BF792F" w:rsidRDefault="00BF792F"/>
    <w:p w14:paraId="31E0EBCA" w14:textId="77777777" w:rsidR="00BF792F" w:rsidRDefault="00BF792F"/>
    <w:p w14:paraId="1CC27D53" w14:textId="77777777" w:rsidR="00BF792F" w:rsidRDefault="00BF792F"/>
    <w:p w14:paraId="6C4EA3EE" w14:textId="77777777" w:rsidR="00BF792F" w:rsidRDefault="00BF792F"/>
    <w:p w14:paraId="1FF3C5F1" w14:textId="77777777" w:rsidR="00BF792F" w:rsidRDefault="00BF792F"/>
    <w:p w14:paraId="65FD785A" w14:textId="77777777" w:rsidR="00BF792F" w:rsidRDefault="00BF792F"/>
    <w:p w14:paraId="47FF11AD" w14:textId="77777777" w:rsidR="00BF792F" w:rsidRDefault="00BF792F"/>
    <w:p w14:paraId="6185C37A" w14:textId="65442A62" w:rsidR="006F26C7" w:rsidRDefault="00BF792F">
      <w:pPr>
        <w:rPr>
          <w:shd w:val="clear" w:color="auto" w:fill="FFFFFF"/>
        </w:rPr>
      </w:pPr>
      <w:r>
        <w:rPr>
          <w:rFonts w:ascii="Arial" w:hAnsi="Arial" w:cs="Arial" w:hint="eastAsia"/>
          <w:b/>
          <w:color w:val="000000"/>
          <w:sz w:val="32"/>
          <w:szCs w:val="21"/>
          <w:shd w:val="clear" w:color="auto" w:fill="FFFFFF"/>
        </w:rPr>
        <w:lastRenderedPageBreak/>
        <w:t>题目</w:t>
      </w:r>
      <w:r w:rsidR="002E35A1">
        <w:rPr>
          <w:rFonts w:ascii="Arial" w:hAnsi="Arial" w:cs="Arial" w:hint="eastAsia"/>
          <w:b/>
          <w:color w:val="000000"/>
          <w:sz w:val="32"/>
          <w:szCs w:val="21"/>
          <w:shd w:val="clear" w:color="auto" w:fill="FFFFFF"/>
        </w:rPr>
        <w:t>A</w:t>
      </w:r>
      <w:r w:rsidR="006F26C7">
        <w:rPr>
          <w:rFonts w:ascii="Arial" w:hAnsi="Arial" w:cs="Arial" w:hint="eastAsia"/>
          <w:b/>
          <w:color w:val="000000"/>
          <w:sz w:val="32"/>
          <w:szCs w:val="21"/>
          <w:shd w:val="clear" w:color="auto" w:fill="FFFFFF"/>
        </w:rPr>
        <w:t xml:space="preserve"> </w:t>
      </w:r>
    </w:p>
    <w:p w14:paraId="39B29F9C" w14:textId="77777777" w:rsidR="00926B82" w:rsidRPr="00465C50" w:rsidRDefault="00926B82">
      <w:pPr>
        <w:rPr>
          <w:rFonts w:ascii="宋体" w:hAnsi="宋体"/>
          <w:sz w:val="24"/>
          <w:szCs w:val="24"/>
        </w:rPr>
      </w:pPr>
      <w:r w:rsidRPr="00465C50">
        <w:rPr>
          <w:rFonts w:ascii="宋体" w:hAnsi="宋体"/>
          <w:sz w:val="24"/>
          <w:szCs w:val="24"/>
        </w:rPr>
        <w:t xml:space="preserve">植被覆盖是地球上生命存在和繁荣的基础之一。它在生态系统中扮演着 重要的角色，对环境的健康和可持续性具有深远影响。植被覆盖对维持生物 多样性至关重要。植物为各种动物提供栖息地和食物源。植物的多样性直接 关系到其他生物的多样性。保护植被覆盖有助于维持生态平衡，保护珍稀和 濒危物种。植被覆盖还对空气和水质的净化起着重要作用。植物通过吸收空 气中的有害气体和颗粒物，改善空气质量。树木的根系能够过滤和吸收地下 水中的污染物，提高水质。这对于维护健康的生态系统、保护人类健康至关 重要。H 市现在正在大力发展工业，众所周知发展工业，会影响当地的植被 覆盖率。第一年H市的植被覆盖数为N平方千米，当植被覆盖数达到M平方 千米以下时，则说明当地已经严重污染，植被覆盖不足。假设H市的植被覆 盖数每年以K%的减少。请问多少年之后H市将会严重污染？ </w:t>
      </w:r>
    </w:p>
    <w:p w14:paraId="15DB6CE6" w14:textId="77777777" w:rsidR="00926B82" w:rsidRPr="00465C50" w:rsidRDefault="00926B82" w:rsidP="00926B82">
      <w:pPr>
        <w:rPr>
          <w:rFonts w:ascii="宋体" w:hAnsi="宋体"/>
          <w:sz w:val="24"/>
          <w:szCs w:val="24"/>
        </w:rPr>
      </w:pPr>
      <w:r w:rsidRPr="00465C50">
        <w:rPr>
          <w:rFonts w:ascii="宋体" w:hAnsi="宋体" w:hint="eastAsia"/>
          <w:sz w:val="24"/>
          <w:szCs w:val="24"/>
        </w:rPr>
        <w:t>输入说明:一行包含三个整数N,M,K(1≤N,M≤2”-1,1≤K&lt;100)，N表</w:t>
      </w:r>
    </w:p>
    <w:p w14:paraId="1DED68AE" w14:textId="77777777" w:rsidR="00926B82" w:rsidRPr="00465C50" w:rsidRDefault="00926B82" w:rsidP="00926B82">
      <w:pPr>
        <w:rPr>
          <w:rFonts w:ascii="宋体" w:hAnsi="宋体"/>
          <w:sz w:val="24"/>
          <w:szCs w:val="24"/>
        </w:rPr>
      </w:pPr>
      <w:r w:rsidRPr="00465C50">
        <w:rPr>
          <w:rFonts w:ascii="宋体" w:hAnsi="宋体" w:hint="eastAsia"/>
          <w:sz w:val="24"/>
          <w:szCs w:val="24"/>
        </w:rPr>
        <w:t>示第一年日市的植被覆盖数,M表示M平方千米以下时,则说明当地已经严重</w:t>
      </w:r>
    </w:p>
    <w:p w14:paraId="78756337" w14:textId="77777777" w:rsidR="00926B82" w:rsidRPr="00465C50" w:rsidRDefault="00926B82" w:rsidP="00926B82">
      <w:pPr>
        <w:rPr>
          <w:rFonts w:ascii="宋体" w:hAnsi="宋体"/>
          <w:sz w:val="24"/>
          <w:szCs w:val="24"/>
        </w:rPr>
      </w:pPr>
      <w:r w:rsidRPr="00465C50">
        <w:rPr>
          <w:rFonts w:ascii="宋体" w:hAnsi="宋体" w:hint="eastAsia"/>
          <w:sz w:val="24"/>
          <w:szCs w:val="24"/>
        </w:rPr>
        <w:t>污染，K表示日市的植被覆盖数每年以K%的减少</w:t>
      </w:r>
    </w:p>
    <w:p w14:paraId="3207F76E" w14:textId="75A57832" w:rsidR="00926B82" w:rsidRPr="00465C50" w:rsidRDefault="00926B82" w:rsidP="00926B82">
      <w:pPr>
        <w:rPr>
          <w:rFonts w:ascii="宋体" w:hAnsi="宋体"/>
          <w:sz w:val="24"/>
          <w:szCs w:val="24"/>
        </w:rPr>
      </w:pPr>
      <w:r w:rsidRPr="00465C50">
        <w:rPr>
          <w:rFonts w:ascii="宋体" w:hAnsi="宋体"/>
          <w:sz w:val="24"/>
          <w:szCs w:val="24"/>
        </w:rPr>
        <w:t xml:space="preserve">输入样例1：19 10 50 </w:t>
      </w:r>
    </w:p>
    <w:p w14:paraId="3ED45F43" w14:textId="68011C95" w:rsidR="00926B82" w:rsidRPr="00465C50" w:rsidRDefault="00926B82" w:rsidP="00926B82">
      <w:pPr>
        <w:rPr>
          <w:rFonts w:ascii="宋体" w:hAnsi="宋体"/>
          <w:sz w:val="24"/>
          <w:szCs w:val="24"/>
        </w:rPr>
      </w:pPr>
      <w:r w:rsidRPr="00465C50">
        <w:rPr>
          <w:rFonts w:ascii="宋体" w:hAnsi="宋体"/>
          <w:sz w:val="24"/>
          <w:szCs w:val="24"/>
        </w:rPr>
        <w:t xml:space="preserve">输出样例1：1 </w:t>
      </w:r>
    </w:p>
    <w:p w14:paraId="5715AD48" w14:textId="77777777" w:rsidR="00926B82" w:rsidRPr="00465C50" w:rsidRDefault="00926B82" w:rsidP="00926B82">
      <w:pPr>
        <w:rPr>
          <w:rFonts w:ascii="宋体" w:hAnsi="宋体"/>
          <w:sz w:val="24"/>
          <w:szCs w:val="24"/>
        </w:rPr>
      </w:pPr>
      <w:r w:rsidRPr="00465C50">
        <w:rPr>
          <w:rFonts w:ascii="宋体" w:hAnsi="宋体"/>
          <w:sz w:val="24"/>
          <w:szCs w:val="24"/>
        </w:rPr>
        <w:t xml:space="preserve">输入样例2: 1000 1 1 </w:t>
      </w:r>
    </w:p>
    <w:p w14:paraId="32A8D652" w14:textId="74576048" w:rsidR="00926B82" w:rsidRPr="00465C50" w:rsidRDefault="00926B82" w:rsidP="00926B82">
      <w:pPr>
        <w:rPr>
          <w:rFonts w:ascii="宋体" w:hAnsi="宋体"/>
          <w:sz w:val="24"/>
          <w:szCs w:val="24"/>
        </w:rPr>
      </w:pPr>
      <w:r w:rsidRPr="00465C50">
        <w:rPr>
          <w:rFonts w:ascii="宋体" w:hAnsi="宋体"/>
          <w:sz w:val="24"/>
          <w:szCs w:val="24"/>
        </w:rPr>
        <w:t>输出样例2: 688</w:t>
      </w:r>
    </w:p>
    <w:p w14:paraId="5DB7BF4F" w14:textId="402B2FDE" w:rsidR="002E35A1" w:rsidRDefault="002E35A1">
      <w:pPr>
        <w:rPr>
          <w:b/>
          <w:bCs/>
          <w:sz w:val="24"/>
        </w:rPr>
      </w:pPr>
      <w:r>
        <w:rPr>
          <w:rFonts w:hint="eastAsia"/>
          <w:b/>
          <w:bCs/>
          <w:sz w:val="24"/>
        </w:rPr>
        <w:t>解题思路：</w:t>
      </w:r>
    </w:p>
    <w:p w14:paraId="64A340D3" w14:textId="77777777" w:rsidR="00926B82" w:rsidRPr="00465C50" w:rsidRDefault="00926B82" w:rsidP="00465C50">
      <w:pPr>
        <w:rPr>
          <w:rFonts w:ascii="宋体" w:hAnsi="宋体" w:hint="eastAsia"/>
          <w:sz w:val="24"/>
          <w:szCs w:val="24"/>
        </w:rPr>
      </w:pPr>
      <w:r w:rsidRPr="00465C50">
        <w:rPr>
          <w:rFonts w:ascii="宋体" w:hAnsi="宋体"/>
          <w:sz w:val="24"/>
          <w:szCs w:val="24"/>
        </w:rPr>
        <w:t>植被覆盖率的变化可表示为一个递减的等比数列。</w:t>
      </w:r>
    </w:p>
    <w:p w14:paraId="65FAC0BB" w14:textId="77777777" w:rsidR="00926B82" w:rsidRPr="00465C50" w:rsidRDefault="00926B82" w:rsidP="00465C50">
      <w:pPr>
        <w:rPr>
          <w:rFonts w:ascii="宋体" w:hAnsi="宋体" w:hint="eastAsia"/>
          <w:sz w:val="24"/>
          <w:szCs w:val="24"/>
        </w:rPr>
      </w:pPr>
      <w:r w:rsidRPr="00465C50">
        <w:rPr>
          <w:rFonts w:ascii="宋体" w:hAnsi="宋体"/>
          <w:sz w:val="24"/>
          <w:szCs w:val="24"/>
        </w:rPr>
        <w:t>第一年的植被覆盖数是 N。</w:t>
      </w:r>
    </w:p>
    <w:p w14:paraId="5FC0BD38" w14:textId="77777777" w:rsidR="00926B82" w:rsidRPr="00465C50" w:rsidRDefault="00926B82" w:rsidP="00465C50">
      <w:pPr>
        <w:rPr>
          <w:rFonts w:ascii="宋体" w:hAnsi="宋体" w:hint="eastAsia"/>
          <w:sz w:val="24"/>
          <w:szCs w:val="24"/>
        </w:rPr>
      </w:pPr>
      <w:r w:rsidRPr="00465C50">
        <w:rPr>
          <w:rFonts w:ascii="宋体" w:hAnsi="宋体"/>
          <w:sz w:val="24"/>
          <w:szCs w:val="24"/>
        </w:rPr>
        <w:t>每年的覆盖数通过乘以 (1 - K / 100) 来更新。</w:t>
      </w:r>
    </w:p>
    <w:p w14:paraId="7E9F86DC" w14:textId="29977126" w:rsidR="00926B82" w:rsidRPr="00465C50" w:rsidRDefault="00926B82" w:rsidP="00465C50">
      <w:pPr>
        <w:rPr>
          <w:rFonts w:ascii="宋体" w:hAnsi="宋体" w:hint="eastAsia"/>
          <w:sz w:val="24"/>
          <w:szCs w:val="24"/>
        </w:rPr>
      </w:pPr>
      <w:r w:rsidRPr="00465C50">
        <w:rPr>
          <w:rFonts w:ascii="宋体" w:hAnsi="宋体"/>
          <w:sz w:val="24"/>
          <w:szCs w:val="24"/>
        </w:rPr>
        <w:t>递归表达式为：now = now * (1 - K / 100)。</w:t>
      </w:r>
    </w:p>
    <w:p w14:paraId="28ED3ACD" w14:textId="77777777" w:rsidR="002E35A1" w:rsidRDefault="002E35A1" w:rsidP="002E35A1">
      <w:pPr>
        <w:jc w:val="left"/>
        <w:rPr>
          <w:b/>
          <w:bCs/>
          <w:sz w:val="24"/>
        </w:rPr>
      </w:pPr>
      <w:r>
        <w:rPr>
          <w:rFonts w:hint="eastAsia"/>
          <w:b/>
          <w:bCs/>
          <w:sz w:val="24"/>
        </w:rPr>
        <w:t>具体解法：</w:t>
      </w:r>
    </w:p>
    <w:p w14:paraId="08470DE8" w14:textId="77777777" w:rsidR="002E35A1" w:rsidRDefault="002E35A1">
      <w:pPr>
        <w:rPr>
          <w:shd w:val="clear" w:color="auto" w:fill="FFFFFF"/>
        </w:rPr>
      </w:pPr>
    </w:p>
    <w:p w14:paraId="642D5A45" w14:textId="77777777" w:rsidR="002E35A1" w:rsidRPr="00465C50" w:rsidRDefault="002E35A1" w:rsidP="002E35A1">
      <w:pPr>
        <w:widowControl w:val="0"/>
        <w:autoSpaceDE w:val="0"/>
        <w:autoSpaceDN w:val="0"/>
        <w:adjustRightInd w:val="0"/>
        <w:jc w:val="left"/>
        <w:rPr>
          <w:rFonts w:ascii="宋体" w:hAnsi="宋体" w:cs="新宋体"/>
          <w:kern w:val="0"/>
          <w:sz w:val="24"/>
          <w:szCs w:val="24"/>
        </w:rPr>
      </w:pPr>
      <w:r w:rsidRPr="00465C50">
        <w:rPr>
          <w:rFonts w:ascii="宋体" w:hAnsi="宋体" w:cs="新宋体" w:hint="eastAsia"/>
          <w:kern w:val="0"/>
          <w:sz w:val="24"/>
          <w:szCs w:val="24"/>
        </w:rPr>
        <w:t>注意到最劣情况下：</w:t>
      </w:r>
      <w:r w:rsidRPr="00465C50">
        <w:rPr>
          <w:rFonts w:ascii="宋体" w:hAnsi="宋体" w:cs="新宋体"/>
          <w:kern w:val="0"/>
          <w:sz w:val="24"/>
          <w:szCs w:val="24"/>
        </w:rPr>
        <w:t xml:space="preserve">N=2^31-1,,M=1,K=1 </w:t>
      </w:r>
      <w:r w:rsidRPr="00465C50">
        <w:rPr>
          <w:rFonts w:ascii="宋体" w:hAnsi="宋体" w:cs="新宋体" w:hint="eastAsia"/>
          <w:kern w:val="0"/>
          <w:sz w:val="24"/>
          <w:szCs w:val="24"/>
        </w:rPr>
        <w:t>此时有</w:t>
      </w:r>
      <w:r w:rsidRPr="00465C50">
        <w:rPr>
          <w:rFonts w:ascii="宋体" w:hAnsi="宋体" w:cs="新宋体"/>
          <w:kern w:val="0"/>
          <w:sz w:val="24"/>
          <w:szCs w:val="24"/>
        </w:rPr>
        <w:t>ans=ceil(ln(N/M)/ln(100/99)=2138</w:t>
      </w:r>
    </w:p>
    <w:p w14:paraId="3AECF3B1" w14:textId="77777777" w:rsidR="002E35A1" w:rsidRPr="00465C50" w:rsidRDefault="002E35A1" w:rsidP="002E35A1">
      <w:pPr>
        <w:widowControl w:val="0"/>
        <w:autoSpaceDE w:val="0"/>
        <w:autoSpaceDN w:val="0"/>
        <w:adjustRightInd w:val="0"/>
        <w:jc w:val="left"/>
        <w:rPr>
          <w:rFonts w:ascii="宋体" w:hAnsi="宋体" w:cs="新宋体"/>
          <w:kern w:val="0"/>
          <w:sz w:val="24"/>
          <w:szCs w:val="24"/>
        </w:rPr>
      </w:pPr>
      <w:r w:rsidRPr="00465C50">
        <w:rPr>
          <w:rFonts w:ascii="宋体" w:hAnsi="宋体" w:cs="新宋体" w:hint="eastAsia"/>
          <w:kern w:val="0"/>
          <w:sz w:val="24"/>
          <w:szCs w:val="24"/>
        </w:rPr>
        <w:t>复杂度</w:t>
      </w:r>
      <w:r w:rsidRPr="00465C50">
        <w:rPr>
          <w:rFonts w:ascii="宋体" w:hAnsi="宋体" w:cs="新宋体"/>
          <w:kern w:val="0"/>
          <w:sz w:val="24"/>
          <w:szCs w:val="24"/>
        </w:rPr>
        <w:t xml:space="preserve"> O(ans),</w:t>
      </w:r>
      <w:r w:rsidRPr="00465C50">
        <w:rPr>
          <w:rFonts w:ascii="宋体" w:hAnsi="宋体" w:cs="新宋体" w:hint="eastAsia"/>
          <w:kern w:val="0"/>
          <w:sz w:val="24"/>
          <w:szCs w:val="24"/>
        </w:rPr>
        <w:t>可以在规定有限时间内完成</w:t>
      </w:r>
      <w:r w:rsidRPr="00465C50">
        <w:rPr>
          <w:rFonts w:ascii="宋体" w:hAnsi="宋体" w:cs="新宋体"/>
          <w:kern w:val="0"/>
          <w:sz w:val="24"/>
          <w:szCs w:val="24"/>
        </w:rPr>
        <w:t xml:space="preserve"> </w:t>
      </w:r>
    </w:p>
    <w:p w14:paraId="3E177245" w14:textId="77777777" w:rsidR="00926B82" w:rsidRPr="00926B82" w:rsidRDefault="00926B82" w:rsidP="002E35A1">
      <w:pPr>
        <w:widowControl w:val="0"/>
        <w:autoSpaceDE w:val="0"/>
        <w:autoSpaceDN w:val="0"/>
        <w:adjustRightInd w:val="0"/>
        <w:jc w:val="left"/>
        <w:rPr>
          <w:rFonts w:ascii="新宋体" w:eastAsia="新宋体" w:cs="新宋体"/>
          <w:kern w:val="0"/>
          <w:sz w:val="24"/>
          <w:szCs w:val="24"/>
        </w:rPr>
      </w:pPr>
    </w:p>
    <w:p w14:paraId="4E0CA48A"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5611178D"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8C158C2"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C76F0D4"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n,m,k; scanf(</w:t>
      </w:r>
      <w:r>
        <w:rPr>
          <w:rFonts w:ascii="新宋体" w:eastAsia="新宋体" w:cs="新宋体"/>
          <w:color w:val="A31515"/>
          <w:kern w:val="0"/>
          <w:sz w:val="19"/>
          <w:szCs w:val="19"/>
        </w:rPr>
        <w:t>"%d%d%d"</w:t>
      </w:r>
      <w:r>
        <w:rPr>
          <w:rFonts w:ascii="新宋体" w:eastAsia="新宋体" w:cs="新宋体"/>
          <w:color w:val="000000"/>
          <w:kern w:val="0"/>
          <w:sz w:val="19"/>
          <w:szCs w:val="19"/>
        </w:rPr>
        <w:t>,&amp;n,&amp;m,&amp;k);</w:t>
      </w:r>
    </w:p>
    <w:p w14:paraId="5A01D380"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now=n,fin=m,del=1.0-k/100.0;</w:t>
      </w:r>
    </w:p>
    <w:p w14:paraId="131BB137"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ans=0;</w:t>
      </w:r>
    </w:p>
    <w:p w14:paraId="286A4B0C"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(now-fin&gt;1e-11) now*=del,++ans;</w:t>
      </w:r>
    </w:p>
    <w:p w14:paraId="10CDCA74"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"%d\n"</w:t>
      </w:r>
      <w:r>
        <w:rPr>
          <w:rFonts w:ascii="新宋体" w:eastAsia="新宋体" w:cs="新宋体"/>
          <w:color w:val="000000"/>
          <w:kern w:val="0"/>
          <w:sz w:val="19"/>
          <w:szCs w:val="19"/>
        </w:rPr>
        <w:t>,ans);</w:t>
      </w:r>
    </w:p>
    <w:p w14:paraId="41DC755E"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418F7DF3" w14:textId="77777777" w:rsidR="002E35A1" w:rsidRDefault="002E35A1" w:rsidP="002E35A1">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6A11578" w14:textId="150E59EB" w:rsidR="00005838" w:rsidRDefault="00005838" w:rsidP="00005838">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B</w:t>
      </w:r>
    </w:p>
    <w:p w14:paraId="1FC8B3D1" w14:textId="3CA719D3" w:rsidR="00005838" w:rsidRPr="00465C50" w:rsidRDefault="00005838" w:rsidP="00005838">
      <w:pPr>
        <w:rPr>
          <w:rFonts w:ascii="宋体" w:hAnsi="宋体"/>
          <w:sz w:val="24"/>
          <w:szCs w:val="24"/>
        </w:rPr>
      </w:pPr>
      <w:r w:rsidRPr="00465C50">
        <w:rPr>
          <w:rFonts w:ascii="宋体" w:hAnsi="宋体"/>
          <w:sz w:val="24"/>
          <w:szCs w:val="24"/>
        </w:rPr>
        <w:lastRenderedPageBreak/>
        <w:t>有一天，小C梦到了许多神奇的数排列组成的神奇数列，定义如下：如果一 个正整数n可以被表示成a2-b2 =n（a,b均为正整数，那么n则被小C称为神奇数。） 当小 C 醒来后，他意识到神奇数列与环境保护有着紧密的联系。每个神奇数都 代表着一种特殊的环境保护措施，而神奇数列则是这些措施按照从小到大的顺序 排列。 小C决定将神奇数列重新定义为"环保数列"，并将每个数值与相应的环保行 动联系起来。以下是环保数列的前几项： 第一项：3（环保行动：节约用水） 当a = 2，b = 1 时，有3 = 2^2 - 1^2，因此 3 是神奇数，代表节约用水。 第二项：5（环保行动：减少碳排放） 当a = 3，b = 2 时，有3 =3^2 - 2^2，因此 5 是神奇数，代表减少碳排放。 第三项：7（环保行动：推广可再生能源） 当a = 4，b = 3 时，有7 = 4^2 - 3^2，因此 7 是神奇数，代表推广可再生能 源。 第四项：8（环保行动：垃圾分类） 当a = 3，b = 1 时，有8 = 3^2 - 1^2，因此 8 是神奇数，代表垃圾分类。 ….. 小 C 感到振奋，意识到他可以用这个环保数列来激励自己和他人采取更多 的环保行动。他深信环保数列中的每个数值都代表着一种有益的环保实践，通过 传播这个概念，他可以帮助更多人意识到环境保护的重要性。 现在，小C希望你告诉他环保数列某一项的值。</w:t>
      </w:r>
    </w:p>
    <w:p w14:paraId="6162CA93" w14:textId="7C6E01F2" w:rsidR="00005838" w:rsidRPr="00465C50" w:rsidRDefault="00005838" w:rsidP="00005838">
      <w:pPr>
        <w:rPr>
          <w:rFonts w:ascii="宋体" w:hAnsi="宋体"/>
          <w:sz w:val="24"/>
          <w:szCs w:val="24"/>
        </w:rPr>
      </w:pPr>
      <w:r w:rsidRPr="00465C50">
        <w:rPr>
          <w:rFonts w:ascii="宋体" w:hAnsi="宋体"/>
          <w:sz w:val="24"/>
          <w:szCs w:val="24"/>
        </w:rPr>
        <w:t>输入说明： 第一行一个整数T（1&lt;=T&lt;=10），表示数据组数；</w:t>
      </w:r>
    </w:p>
    <w:p w14:paraId="5D96A447" w14:textId="77777777" w:rsidR="00005838" w:rsidRPr="00465C50" w:rsidRDefault="00005838" w:rsidP="00005838">
      <w:pPr>
        <w:rPr>
          <w:rFonts w:ascii="宋体" w:hAnsi="宋体"/>
          <w:sz w:val="24"/>
          <w:szCs w:val="24"/>
        </w:rPr>
      </w:pPr>
      <w:r w:rsidRPr="00465C50">
        <w:rPr>
          <w:rFonts w:ascii="宋体" w:hAnsi="宋体"/>
          <w:sz w:val="24"/>
          <w:szCs w:val="24"/>
        </w:rPr>
        <w:t xml:space="preserve">对于每组数据，输入一行一个整数x（1&lt;=x&lt;=109），表示询问的项数。 </w:t>
      </w:r>
    </w:p>
    <w:p w14:paraId="1DEFFA25" w14:textId="1A5C2F7E" w:rsidR="00005838" w:rsidRPr="00465C50" w:rsidRDefault="00005838" w:rsidP="00005838">
      <w:pPr>
        <w:rPr>
          <w:rFonts w:ascii="宋体" w:hAnsi="宋体"/>
          <w:sz w:val="24"/>
          <w:szCs w:val="24"/>
        </w:rPr>
      </w:pPr>
      <w:r w:rsidRPr="00465C50">
        <w:rPr>
          <w:rFonts w:ascii="宋体" w:hAnsi="宋体"/>
          <w:sz w:val="24"/>
          <w:szCs w:val="24"/>
        </w:rPr>
        <w:t xml:space="preserve">输出说明： 对于每组数据，输出一行一个整数，表示题述定义的神奇数列第x项的值。 </w:t>
      </w:r>
    </w:p>
    <w:p w14:paraId="7E81FAEA" w14:textId="77777777" w:rsidR="00005838" w:rsidRPr="00465C50" w:rsidRDefault="00005838" w:rsidP="00005838">
      <w:pPr>
        <w:rPr>
          <w:rFonts w:ascii="宋体" w:hAnsi="宋体"/>
          <w:sz w:val="24"/>
          <w:szCs w:val="24"/>
        </w:rPr>
      </w:pPr>
      <w:r w:rsidRPr="00465C50">
        <w:rPr>
          <w:rFonts w:ascii="宋体" w:hAnsi="宋体"/>
          <w:sz w:val="24"/>
          <w:szCs w:val="24"/>
        </w:rPr>
        <w:t xml:space="preserve">输入样例： 2 4 6 </w:t>
      </w:r>
    </w:p>
    <w:p w14:paraId="25A9D5EB" w14:textId="772917C6" w:rsidR="00005838" w:rsidRPr="00465C50" w:rsidRDefault="00005838" w:rsidP="00005838">
      <w:pPr>
        <w:rPr>
          <w:rFonts w:ascii="宋体" w:hAnsi="宋体"/>
          <w:sz w:val="24"/>
          <w:szCs w:val="24"/>
          <w:shd w:val="clear" w:color="auto" w:fill="FFFFFF"/>
        </w:rPr>
      </w:pPr>
      <w:r w:rsidRPr="00465C50">
        <w:rPr>
          <w:rFonts w:ascii="宋体" w:hAnsi="宋体"/>
          <w:sz w:val="24"/>
          <w:szCs w:val="24"/>
        </w:rPr>
        <w:t>输出样例： 8 11</w:t>
      </w:r>
    </w:p>
    <w:p w14:paraId="1CC18858" w14:textId="77777777" w:rsidR="00005838" w:rsidRDefault="00005838" w:rsidP="00005838">
      <w:pPr>
        <w:rPr>
          <w:b/>
          <w:bCs/>
          <w:sz w:val="24"/>
        </w:rPr>
      </w:pPr>
      <w:r>
        <w:rPr>
          <w:rFonts w:hint="eastAsia"/>
          <w:b/>
          <w:bCs/>
          <w:sz w:val="24"/>
        </w:rPr>
        <w:t>解题思路：</w:t>
      </w:r>
    </w:p>
    <w:p w14:paraId="78B28545" w14:textId="77777777" w:rsidR="00005838" w:rsidRPr="00465C50" w:rsidRDefault="00005838" w:rsidP="00465C50">
      <w:pPr>
        <w:rPr>
          <w:rFonts w:ascii="宋体" w:hAnsi="宋体" w:hint="eastAsia"/>
          <w:sz w:val="24"/>
          <w:szCs w:val="24"/>
        </w:rPr>
      </w:pPr>
      <w:r w:rsidRPr="00465C50">
        <w:rPr>
          <w:rFonts w:ascii="宋体" w:hAnsi="宋体"/>
          <w:sz w:val="24"/>
          <w:szCs w:val="24"/>
        </w:rPr>
        <w:t>通过观察规律：</w:t>
      </w:r>
    </w:p>
    <w:p w14:paraId="543B3493" w14:textId="14A59D08" w:rsidR="00005838" w:rsidRPr="00465C50" w:rsidRDefault="00005838" w:rsidP="00465C50">
      <w:pPr>
        <w:rPr>
          <w:rFonts w:ascii="宋体" w:hAnsi="宋体" w:hint="eastAsia"/>
          <w:sz w:val="24"/>
          <w:szCs w:val="24"/>
        </w:rPr>
      </w:pPr>
      <w:r w:rsidRPr="00465C50">
        <w:rPr>
          <w:rFonts w:ascii="宋体" w:hAnsi="宋体"/>
          <w:sz w:val="24"/>
          <w:szCs w:val="24"/>
        </w:rPr>
        <w:t>环保数列按以下模式增长：3, 5, 7, 8, 9, 11, 12, ...</w:t>
      </w:r>
    </w:p>
    <w:p w14:paraId="7E5CD0DA" w14:textId="77777777" w:rsidR="00005838" w:rsidRPr="00465C50" w:rsidRDefault="00005838" w:rsidP="00465C50">
      <w:pPr>
        <w:rPr>
          <w:rFonts w:ascii="宋体" w:hAnsi="宋体" w:hint="eastAsia"/>
          <w:sz w:val="24"/>
          <w:szCs w:val="24"/>
        </w:rPr>
      </w:pPr>
      <w:r w:rsidRPr="00465C50">
        <w:rPr>
          <w:rFonts w:ascii="宋体" w:hAnsi="宋体"/>
          <w:sz w:val="24"/>
          <w:szCs w:val="24"/>
        </w:rPr>
        <w:t>每个循环有 3 项，分别为：</w:t>
      </w:r>
    </w:p>
    <w:p w14:paraId="49C53926" w14:textId="77777777" w:rsidR="00005838" w:rsidRPr="00465C50" w:rsidRDefault="00005838" w:rsidP="00465C50">
      <w:pPr>
        <w:rPr>
          <w:rFonts w:ascii="宋体" w:hAnsi="宋体" w:hint="eastAsia"/>
          <w:sz w:val="24"/>
          <w:szCs w:val="24"/>
        </w:rPr>
      </w:pPr>
      <w:r w:rsidRPr="00465C50">
        <w:rPr>
          <w:rFonts w:ascii="宋体" w:hAnsi="宋体"/>
          <w:sz w:val="24"/>
          <w:szCs w:val="24"/>
        </w:rPr>
        <w:t>第一项：4n + 3</w:t>
      </w:r>
    </w:p>
    <w:p w14:paraId="2E2E4DAF" w14:textId="77777777" w:rsidR="00005838" w:rsidRPr="00465C50" w:rsidRDefault="00005838" w:rsidP="00465C50">
      <w:pPr>
        <w:rPr>
          <w:rFonts w:ascii="宋体" w:hAnsi="宋体" w:hint="eastAsia"/>
          <w:sz w:val="24"/>
          <w:szCs w:val="24"/>
        </w:rPr>
      </w:pPr>
      <w:r w:rsidRPr="00465C50">
        <w:rPr>
          <w:rFonts w:ascii="宋体" w:hAnsi="宋体"/>
          <w:sz w:val="24"/>
          <w:szCs w:val="24"/>
        </w:rPr>
        <w:t>第二项：4n + 1</w:t>
      </w:r>
    </w:p>
    <w:p w14:paraId="4166F51C" w14:textId="77777777" w:rsidR="00005838" w:rsidRPr="00465C50" w:rsidRDefault="00005838" w:rsidP="00465C50">
      <w:pPr>
        <w:rPr>
          <w:rFonts w:ascii="宋体" w:hAnsi="宋体" w:hint="eastAsia"/>
          <w:sz w:val="24"/>
          <w:szCs w:val="24"/>
        </w:rPr>
      </w:pPr>
      <w:r w:rsidRPr="00465C50">
        <w:rPr>
          <w:rFonts w:ascii="宋体" w:hAnsi="宋体"/>
          <w:sz w:val="24"/>
          <w:szCs w:val="24"/>
        </w:rPr>
        <w:t>第三项：4n + 2</w:t>
      </w:r>
    </w:p>
    <w:p w14:paraId="25D61867" w14:textId="77777777" w:rsidR="00005838" w:rsidRPr="00465C50" w:rsidRDefault="00005838" w:rsidP="00465C50">
      <w:pPr>
        <w:rPr>
          <w:rFonts w:ascii="宋体" w:hAnsi="宋体" w:hint="eastAsia"/>
          <w:sz w:val="24"/>
          <w:szCs w:val="24"/>
        </w:rPr>
      </w:pPr>
      <w:r w:rsidRPr="00465C50">
        <w:rPr>
          <w:rFonts w:ascii="宋体" w:hAnsi="宋体"/>
          <w:sz w:val="24"/>
          <w:szCs w:val="24"/>
        </w:rPr>
        <w:t>快速计算公式</w:t>
      </w:r>
    </w:p>
    <w:p w14:paraId="2172EA1B" w14:textId="77777777" w:rsidR="00005838" w:rsidRPr="00465C50" w:rsidRDefault="00005838" w:rsidP="00465C50">
      <w:pPr>
        <w:rPr>
          <w:rFonts w:ascii="宋体" w:hAnsi="宋体" w:hint="eastAsia"/>
          <w:sz w:val="24"/>
          <w:szCs w:val="24"/>
        </w:rPr>
      </w:pPr>
      <w:r w:rsidRPr="00465C50">
        <w:rPr>
          <w:rFonts w:ascii="宋体" w:hAnsi="宋体"/>
          <w:sz w:val="24"/>
          <w:szCs w:val="24"/>
        </w:rPr>
        <w:t>根据数列的周期性和公式，可以将第 x 项的计算分为两部分：</w:t>
      </w:r>
    </w:p>
    <w:p w14:paraId="508BDA9C" w14:textId="77777777" w:rsidR="00005838" w:rsidRPr="00465C50" w:rsidRDefault="00005838" w:rsidP="00465C50">
      <w:pPr>
        <w:rPr>
          <w:rFonts w:ascii="宋体" w:hAnsi="宋体" w:hint="eastAsia"/>
          <w:sz w:val="24"/>
          <w:szCs w:val="24"/>
        </w:rPr>
      </w:pPr>
      <w:r w:rsidRPr="00465C50">
        <w:rPr>
          <w:rFonts w:ascii="宋体" w:hAnsi="宋体"/>
          <w:sz w:val="24"/>
          <w:szCs w:val="24"/>
        </w:rPr>
        <w:t>整体周期：</w:t>
      </w:r>
    </w:p>
    <w:p w14:paraId="204E737B" w14:textId="77777777" w:rsidR="00005838" w:rsidRPr="00465C50" w:rsidRDefault="00005838" w:rsidP="00465C50">
      <w:pPr>
        <w:rPr>
          <w:rFonts w:ascii="宋体" w:hAnsi="宋体" w:hint="eastAsia"/>
          <w:sz w:val="24"/>
          <w:szCs w:val="24"/>
        </w:rPr>
      </w:pPr>
      <w:r w:rsidRPr="00465C50">
        <w:rPr>
          <w:rFonts w:ascii="宋体" w:hAnsi="宋体"/>
          <w:sz w:val="24"/>
          <w:szCs w:val="24"/>
        </w:rPr>
        <w:t>对于每 3 项的周期，前 n 周期的基值是 4n。</w:t>
      </w:r>
    </w:p>
    <w:p w14:paraId="7CB1033B" w14:textId="77777777" w:rsidR="00005838" w:rsidRPr="00465C50" w:rsidRDefault="00005838" w:rsidP="00465C50">
      <w:pPr>
        <w:rPr>
          <w:rFonts w:ascii="宋体" w:hAnsi="宋体" w:hint="eastAsia"/>
          <w:sz w:val="24"/>
          <w:szCs w:val="24"/>
        </w:rPr>
      </w:pPr>
      <w:r w:rsidRPr="00465C50">
        <w:rPr>
          <w:rFonts w:ascii="宋体" w:hAnsi="宋体"/>
          <w:sz w:val="24"/>
          <w:szCs w:val="24"/>
        </w:rPr>
        <w:t>因此 (x + 2) / 3 用于计算当前是第几个周期。</w:t>
      </w:r>
    </w:p>
    <w:p w14:paraId="2DD5EE90" w14:textId="77777777" w:rsidR="00005838" w:rsidRPr="00465C50" w:rsidRDefault="00005838" w:rsidP="00465C50">
      <w:pPr>
        <w:rPr>
          <w:rFonts w:ascii="宋体" w:hAnsi="宋体" w:hint="eastAsia"/>
          <w:sz w:val="24"/>
          <w:szCs w:val="24"/>
        </w:rPr>
      </w:pPr>
      <w:r w:rsidRPr="00465C50">
        <w:rPr>
          <w:rFonts w:ascii="宋体" w:hAnsi="宋体"/>
          <w:sz w:val="24"/>
          <w:szCs w:val="24"/>
        </w:rPr>
        <w:t>位置修正：</w:t>
      </w:r>
    </w:p>
    <w:p w14:paraId="032DD52B" w14:textId="77777777" w:rsidR="00005838" w:rsidRPr="00465C50" w:rsidRDefault="00005838" w:rsidP="00465C50">
      <w:pPr>
        <w:rPr>
          <w:rFonts w:ascii="宋体" w:hAnsi="宋体" w:hint="eastAsia"/>
          <w:sz w:val="24"/>
          <w:szCs w:val="24"/>
        </w:rPr>
      </w:pPr>
      <w:r w:rsidRPr="00465C50">
        <w:rPr>
          <w:rFonts w:ascii="宋体" w:hAnsi="宋体"/>
          <w:sz w:val="24"/>
          <w:szCs w:val="24"/>
        </w:rPr>
        <w:t>(x + 2) % 3 用于判断当前项是周期中的第几项：</w:t>
      </w:r>
    </w:p>
    <w:p w14:paraId="105797B5" w14:textId="77777777" w:rsidR="00005838" w:rsidRPr="00465C50" w:rsidRDefault="00005838" w:rsidP="00465C50">
      <w:pPr>
        <w:rPr>
          <w:rFonts w:ascii="宋体" w:hAnsi="宋体" w:hint="eastAsia"/>
          <w:sz w:val="24"/>
          <w:szCs w:val="24"/>
        </w:rPr>
      </w:pPr>
      <w:r w:rsidRPr="00465C50">
        <w:rPr>
          <w:rFonts w:ascii="宋体" w:hAnsi="宋体"/>
          <w:sz w:val="24"/>
          <w:szCs w:val="24"/>
        </w:rPr>
        <w:t>如果结果是 0，对应第三项（4n + 2）。</w:t>
      </w:r>
    </w:p>
    <w:p w14:paraId="0B63C05E" w14:textId="77777777" w:rsidR="00005838" w:rsidRPr="00465C50" w:rsidRDefault="00005838" w:rsidP="00465C50">
      <w:pPr>
        <w:rPr>
          <w:rFonts w:ascii="宋体" w:hAnsi="宋体" w:hint="eastAsia"/>
          <w:sz w:val="24"/>
          <w:szCs w:val="24"/>
        </w:rPr>
      </w:pPr>
      <w:r w:rsidRPr="00465C50">
        <w:rPr>
          <w:rFonts w:ascii="宋体" w:hAnsi="宋体"/>
          <w:sz w:val="24"/>
          <w:szCs w:val="24"/>
        </w:rPr>
        <w:t>如果结果是 1，对应第一项（4n + 3）。</w:t>
      </w:r>
    </w:p>
    <w:p w14:paraId="0CD796D1" w14:textId="77777777" w:rsidR="00005838" w:rsidRPr="00465C50" w:rsidRDefault="00005838" w:rsidP="00465C50">
      <w:pPr>
        <w:rPr>
          <w:rFonts w:ascii="宋体" w:hAnsi="宋体" w:hint="eastAsia"/>
          <w:sz w:val="24"/>
          <w:szCs w:val="24"/>
        </w:rPr>
      </w:pPr>
      <w:r w:rsidRPr="00465C50">
        <w:rPr>
          <w:rFonts w:ascii="宋体" w:hAnsi="宋体"/>
          <w:sz w:val="24"/>
          <w:szCs w:val="24"/>
        </w:rPr>
        <w:t>如果结果是 2，对应第二项（4n + 1）。</w:t>
      </w:r>
    </w:p>
    <w:p w14:paraId="1FCCB6CA" w14:textId="4D6E7D15" w:rsidR="00005838" w:rsidRDefault="00005838" w:rsidP="00005838">
      <w:pPr>
        <w:pStyle w:val="a8"/>
        <w:rPr>
          <w:rFonts w:hint="eastAsia"/>
        </w:rPr>
      </w:pPr>
    </w:p>
    <w:p w14:paraId="3931D985" w14:textId="77777777" w:rsidR="00005838" w:rsidRPr="00005838" w:rsidRDefault="00005838" w:rsidP="00005838">
      <w:pPr>
        <w:rPr>
          <w:b/>
          <w:bCs/>
          <w:sz w:val="24"/>
        </w:rPr>
      </w:pPr>
    </w:p>
    <w:p w14:paraId="4798533D" w14:textId="77777777" w:rsidR="00005838" w:rsidRDefault="00005838" w:rsidP="00005838">
      <w:pPr>
        <w:jc w:val="left"/>
        <w:rPr>
          <w:b/>
          <w:bCs/>
          <w:sz w:val="24"/>
        </w:rPr>
      </w:pPr>
      <w:r>
        <w:rPr>
          <w:rFonts w:hint="eastAsia"/>
          <w:b/>
          <w:bCs/>
          <w:sz w:val="24"/>
        </w:rPr>
        <w:t>具体解法：</w:t>
      </w:r>
    </w:p>
    <w:p w14:paraId="6112CF81"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9AF6C92"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8000"/>
          <w:kern w:val="0"/>
          <w:sz w:val="19"/>
          <w:szCs w:val="19"/>
        </w:rPr>
        <w:lastRenderedPageBreak/>
        <w:t>先证环保数的性质有：一个正整数是环保数</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当且仅当</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它是非</w:t>
      </w:r>
      <w:r>
        <w:rPr>
          <w:rFonts w:ascii="新宋体" w:eastAsia="新宋体" w:cs="新宋体"/>
          <w:color w:val="008000"/>
          <w:kern w:val="0"/>
          <w:sz w:val="19"/>
          <w:szCs w:val="19"/>
        </w:rPr>
        <w:t xml:space="preserve"> 1 </w:t>
      </w:r>
      <w:r>
        <w:rPr>
          <w:rFonts w:ascii="新宋体" w:eastAsia="新宋体" w:cs="新宋体" w:hint="eastAsia"/>
          <w:color w:val="008000"/>
          <w:kern w:val="0"/>
          <w:sz w:val="19"/>
          <w:szCs w:val="19"/>
        </w:rPr>
        <w:t>奇数或</w:t>
      </w:r>
      <w:r>
        <w:rPr>
          <w:rFonts w:ascii="新宋体" w:eastAsia="新宋体" w:cs="新宋体"/>
          <w:color w:val="008000"/>
          <w:kern w:val="0"/>
          <w:sz w:val="19"/>
          <w:szCs w:val="19"/>
        </w:rPr>
        <w:t>4</w:t>
      </w:r>
      <w:r>
        <w:rPr>
          <w:rFonts w:ascii="新宋体" w:eastAsia="新宋体" w:cs="新宋体" w:hint="eastAsia"/>
          <w:color w:val="008000"/>
          <w:kern w:val="0"/>
          <w:sz w:val="19"/>
          <w:szCs w:val="19"/>
        </w:rPr>
        <w:t>的倍数</w:t>
      </w:r>
    </w:p>
    <w:p w14:paraId="49E4D54F"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8000"/>
          <w:kern w:val="0"/>
          <w:sz w:val="19"/>
          <w:szCs w:val="19"/>
        </w:rPr>
        <w:t>注意到</w:t>
      </w:r>
      <w:r>
        <w:rPr>
          <w:rFonts w:ascii="新宋体" w:eastAsia="新宋体" w:cs="新宋体"/>
          <w:color w:val="008000"/>
          <w:kern w:val="0"/>
          <w:sz w:val="19"/>
          <w:szCs w:val="19"/>
        </w:rPr>
        <w:t xml:space="preserve"> a^2-b^2=(a+b)(a-b)</w:t>
      </w:r>
    </w:p>
    <w:p w14:paraId="6AD82159"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8000"/>
          <w:kern w:val="0"/>
          <w:sz w:val="19"/>
          <w:szCs w:val="19"/>
        </w:rPr>
        <w:t>故对任意非</w:t>
      </w:r>
      <w:r>
        <w:rPr>
          <w:rFonts w:ascii="新宋体" w:eastAsia="新宋体" w:cs="新宋体"/>
          <w:color w:val="008000"/>
          <w:kern w:val="0"/>
          <w:sz w:val="19"/>
          <w:szCs w:val="19"/>
        </w:rPr>
        <w:t xml:space="preserve"> 1 </w:t>
      </w:r>
      <w:r>
        <w:rPr>
          <w:rFonts w:ascii="新宋体" w:eastAsia="新宋体" w:cs="新宋体" w:hint="eastAsia"/>
          <w:color w:val="008000"/>
          <w:kern w:val="0"/>
          <w:sz w:val="19"/>
          <w:szCs w:val="19"/>
        </w:rPr>
        <w:t>奇数</w:t>
      </w:r>
      <w:r>
        <w:rPr>
          <w:rFonts w:ascii="新宋体" w:eastAsia="新宋体" w:cs="新宋体"/>
          <w:color w:val="008000"/>
          <w:kern w:val="0"/>
          <w:sz w:val="19"/>
          <w:szCs w:val="19"/>
        </w:rPr>
        <w:t xml:space="preserve"> N</w:t>
      </w:r>
      <w:r>
        <w:rPr>
          <w:rFonts w:ascii="新宋体" w:eastAsia="新宋体" w:cs="新宋体" w:hint="eastAsia"/>
          <w:color w:val="008000"/>
          <w:kern w:val="0"/>
          <w:sz w:val="19"/>
          <w:szCs w:val="19"/>
        </w:rPr>
        <w:t>：取</w:t>
      </w:r>
      <w:r>
        <w:rPr>
          <w:rFonts w:ascii="新宋体" w:eastAsia="新宋体" w:cs="新宋体"/>
          <w:color w:val="008000"/>
          <w:kern w:val="0"/>
          <w:sz w:val="19"/>
          <w:szCs w:val="19"/>
        </w:rPr>
        <w:t xml:space="preserve"> a=(N+1)/2,b=(N-1)/2,</w:t>
      </w:r>
      <w:r>
        <w:rPr>
          <w:rFonts w:ascii="新宋体" w:eastAsia="新宋体" w:cs="新宋体" w:hint="eastAsia"/>
          <w:color w:val="008000"/>
          <w:kern w:val="0"/>
          <w:sz w:val="19"/>
          <w:szCs w:val="19"/>
        </w:rPr>
        <w:t>有</w:t>
      </w:r>
      <w:r>
        <w:rPr>
          <w:rFonts w:ascii="新宋体" w:eastAsia="新宋体" w:cs="新宋体"/>
          <w:color w:val="008000"/>
          <w:kern w:val="0"/>
          <w:sz w:val="19"/>
          <w:szCs w:val="19"/>
        </w:rPr>
        <w:t xml:space="preserve"> N=a^2-b^2</w:t>
      </w:r>
    </w:p>
    <w:p w14:paraId="00843185"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8000"/>
          <w:kern w:val="0"/>
          <w:sz w:val="19"/>
          <w:szCs w:val="19"/>
        </w:rPr>
        <w:t>对任意非</w:t>
      </w:r>
      <w:r>
        <w:rPr>
          <w:rFonts w:ascii="新宋体" w:eastAsia="新宋体" w:cs="新宋体"/>
          <w:color w:val="008000"/>
          <w:kern w:val="0"/>
          <w:sz w:val="19"/>
          <w:szCs w:val="19"/>
        </w:rPr>
        <w:t xml:space="preserve"> 4 </w:t>
      </w:r>
      <w:r>
        <w:rPr>
          <w:rFonts w:ascii="新宋体" w:eastAsia="新宋体" w:cs="新宋体" w:hint="eastAsia"/>
          <w:color w:val="008000"/>
          <w:kern w:val="0"/>
          <w:sz w:val="19"/>
          <w:szCs w:val="19"/>
        </w:rPr>
        <w:t>本身的</w:t>
      </w:r>
      <w:r>
        <w:rPr>
          <w:rFonts w:ascii="新宋体" w:eastAsia="新宋体" w:cs="新宋体"/>
          <w:color w:val="008000"/>
          <w:kern w:val="0"/>
          <w:sz w:val="19"/>
          <w:szCs w:val="19"/>
        </w:rPr>
        <w:t xml:space="preserve"> 4 </w:t>
      </w:r>
      <w:r>
        <w:rPr>
          <w:rFonts w:ascii="新宋体" w:eastAsia="新宋体" w:cs="新宋体" w:hint="eastAsia"/>
          <w:color w:val="008000"/>
          <w:kern w:val="0"/>
          <w:sz w:val="19"/>
          <w:szCs w:val="19"/>
        </w:rPr>
        <w:t>的倍数</w:t>
      </w:r>
      <w:r>
        <w:rPr>
          <w:rFonts w:ascii="新宋体" w:eastAsia="新宋体" w:cs="新宋体"/>
          <w:color w:val="008000"/>
          <w:kern w:val="0"/>
          <w:sz w:val="19"/>
          <w:szCs w:val="19"/>
        </w:rPr>
        <w:t xml:space="preserve"> 4*K:</w:t>
      </w:r>
      <w:r>
        <w:rPr>
          <w:rFonts w:ascii="新宋体" w:eastAsia="新宋体" w:cs="新宋体" w:hint="eastAsia"/>
          <w:color w:val="008000"/>
          <w:kern w:val="0"/>
          <w:sz w:val="19"/>
          <w:szCs w:val="19"/>
        </w:rPr>
        <w:t>取</w:t>
      </w:r>
      <w:r>
        <w:rPr>
          <w:rFonts w:ascii="新宋体" w:eastAsia="新宋体" w:cs="新宋体"/>
          <w:color w:val="008000"/>
          <w:kern w:val="0"/>
          <w:sz w:val="19"/>
          <w:szCs w:val="19"/>
        </w:rPr>
        <w:t>a=K+1,b=K-1</w:t>
      </w:r>
      <w:r>
        <w:rPr>
          <w:rFonts w:ascii="新宋体" w:eastAsia="新宋体" w:cs="新宋体" w:hint="eastAsia"/>
          <w:color w:val="008000"/>
          <w:kern w:val="0"/>
          <w:sz w:val="19"/>
          <w:szCs w:val="19"/>
        </w:rPr>
        <w:t>有</w:t>
      </w:r>
      <w:r>
        <w:rPr>
          <w:rFonts w:ascii="新宋体" w:eastAsia="新宋体" w:cs="新宋体"/>
          <w:color w:val="008000"/>
          <w:kern w:val="0"/>
          <w:sz w:val="19"/>
          <w:szCs w:val="19"/>
        </w:rPr>
        <w:t xml:space="preserve"> 4*K=a^2-b^2 </w:t>
      </w:r>
    </w:p>
    <w:p w14:paraId="6A6C7B3A"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8000"/>
          <w:kern w:val="0"/>
          <w:sz w:val="19"/>
          <w:szCs w:val="19"/>
        </w:rPr>
        <w:t>对</w:t>
      </w:r>
      <w:r>
        <w:rPr>
          <w:rFonts w:ascii="新宋体" w:eastAsia="新宋体" w:cs="新宋体"/>
          <w:color w:val="008000"/>
          <w:kern w:val="0"/>
          <w:sz w:val="19"/>
          <w:szCs w:val="19"/>
        </w:rPr>
        <w:t xml:space="preserve"> 1 </w:t>
      </w:r>
      <w:r>
        <w:rPr>
          <w:rFonts w:ascii="新宋体" w:eastAsia="新宋体" w:cs="新宋体" w:hint="eastAsia"/>
          <w:color w:val="008000"/>
          <w:kern w:val="0"/>
          <w:sz w:val="19"/>
          <w:szCs w:val="19"/>
        </w:rPr>
        <w:t>显然不为环保数</w:t>
      </w:r>
    </w:p>
    <w:p w14:paraId="5EC05DF3"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8000"/>
          <w:kern w:val="0"/>
          <w:sz w:val="19"/>
          <w:szCs w:val="19"/>
        </w:rPr>
        <w:t>对非</w:t>
      </w:r>
      <w:r>
        <w:rPr>
          <w:rFonts w:ascii="新宋体" w:eastAsia="新宋体" w:cs="新宋体"/>
          <w:color w:val="008000"/>
          <w:kern w:val="0"/>
          <w:sz w:val="19"/>
          <w:szCs w:val="19"/>
        </w:rPr>
        <w:t>4</w:t>
      </w:r>
      <w:r>
        <w:rPr>
          <w:rFonts w:ascii="新宋体" w:eastAsia="新宋体" w:cs="新宋体" w:hint="eastAsia"/>
          <w:color w:val="008000"/>
          <w:kern w:val="0"/>
          <w:sz w:val="19"/>
          <w:szCs w:val="19"/>
        </w:rPr>
        <w:t>倍数的偶数</w:t>
      </w:r>
      <w:r>
        <w:rPr>
          <w:rFonts w:ascii="新宋体" w:eastAsia="新宋体" w:cs="新宋体"/>
          <w:color w:val="008000"/>
          <w:kern w:val="0"/>
          <w:sz w:val="19"/>
          <w:szCs w:val="19"/>
        </w:rPr>
        <w:t xml:space="preserve"> 2*T</w:t>
      </w:r>
      <w:r>
        <w:rPr>
          <w:rFonts w:ascii="新宋体" w:eastAsia="新宋体" w:cs="新宋体" w:hint="eastAsia"/>
          <w:color w:val="008000"/>
          <w:kern w:val="0"/>
          <w:sz w:val="19"/>
          <w:szCs w:val="19"/>
        </w:rPr>
        <w:t>：</w:t>
      </w:r>
    </w:p>
    <w:p w14:paraId="14E11E94"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ab/>
      </w:r>
      <w:r>
        <w:rPr>
          <w:rFonts w:ascii="新宋体" w:eastAsia="新宋体" w:cs="新宋体" w:hint="eastAsia"/>
          <w:color w:val="008000"/>
          <w:kern w:val="0"/>
          <w:sz w:val="19"/>
          <w:szCs w:val="19"/>
        </w:rPr>
        <w:t>若</w:t>
      </w:r>
      <w:r>
        <w:rPr>
          <w:rFonts w:ascii="新宋体" w:eastAsia="新宋体" w:cs="新宋体"/>
          <w:color w:val="008000"/>
          <w:kern w:val="0"/>
          <w:sz w:val="19"/>
          <w:szCs w:val="19"/>
        </w:rPr>
        <w:t xml:space="preserve"> (a^b)&amp;1=1 </w:t>
      </w:r>
      <w:r>
        <w:rPr>
          <w:rFonts w:ascii="新宋体" w:eastAsia="新宋体" w:cs="新宋体" w:hint="eastAsia"/>
          <w:color w:val="008000"/>
          <w:kern w:val="0"/>
          <w:sz w:val="19"/>
          <w:szCs w:val="19"/>
        </w:rPr>
        <w:t>则</w:t>
      </w:r>
      <w:r>
        <w:rPr>
          <w:rFonts w:ascii="新宋体" w:eastAsia="新宋体" w:cs="新宋体"/>
          <w:color w:val="008000"/>
          <w:kern w:val="0"/>
          <w:sz w:val="19"/>
          <w:szCs w:val="19"/>
        </w:rPr>
        <w:t xml:space="preserve"> (a^2-b^2)</w:t>
      </w:r>
      <w:r>
        <w:rPr>
          <w:rFonts w:ascii="新宋体" w:eastAsia="新宋体" w:cs="新宋体" w:hint="eastAsia"/>
          <w:color w:val="008000"/>
          <w:kern w:val="0"/>
          <w:sz w:val="19"/>
          <w:szCs w:val="19"/>
        </w:rPr>
        <w:t>为奇数</w:t>
      </w:r>
    </w:p>
    <w:p w14:paraId="1B5ECB71"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ab/>
      </w:r>
      <w:r>
        <w:rPr>
          <w:rFonts w:ascii="新宋体" w:eastAsia="新宋体" w:cs="新宋体" w:hint="eastAsia"/>
          <w:color w:val="008000"/>
          <w:kern w:val="0"/>
          <w:sz w:val="19"/>
          <w:szCs w:val="19"/>
        </w:rPr>
        <w:t>若</w:t>
      </w:r>
      <w:r>
        <w:rPr>
          <w:rFonts w:ascii="新宋体" w:eastAsia="新宋体" w:cs="新宋体"/>
          <w:color w:val="008000"/>
          <w:kern w:val="0"/>
          <w:sz w:val="19"/>
          <w:szCs w:val="19"/>
        </w:rPr>
        <w:t xml:space="preserve"> (a^b)&amp;1=0 </w:t>
      </w:r>
      <w:r>
        <w:rPr>
          <w:rFonts w:ascii="新宋体" w:eastAsia="新宋体" w:cs="新宋体" w:hint="eastAsia"/>
          <w:color w:val="008000"/>
          <w:kern w:val="0"/>
          <w:sz w:val="19"/>
          <w:szCs w:val="19"/>
        </w:rPr>
        <w:t>则</w:t>
      </w:r>
      <w:r>
        <w:rPr>
          <w:rFonts w:ascii="新宋体" w:eastAsia="新宋体" w:cs="新宋体"/>
          <w:color w:val="008000"/>
          <w:kern w:val="0"/>
          <w:sz w:val="19"/>
          <w:szCs w:val="19"/>
        </w:rPr>
        <w:t xml:space="preserve"> (a+b),(a-b)</w:t>
      </w:r>
      <w:r>
        <w:rPr>
          <w:rFonts w:ascii="新宋体" w:eastAsia="新宋体" w:cs="新宋体" w:hint="eastAsia"/>
          <w:color w:val="008000"/>
          <w:kern w:val="0"/>
          <w:sz w:val="19"/>
          <w:szCs w:val="19"/>
        </w:rPr>
        <w:t>均为偶数，</w:t>
      </w:r>
      <w:r>
        <w:rPr>
          <w:rFonts w:ascii="新宋体" w:eastAsia="新宋体" w:cs="新宋体"/>
          <w:color w:val="008000"/>
          <w:kern w:val="0"/>
          <w:sz w:val="19"/>
          <w:szCs w:val="19"/>
        </w:rPr>
        <w:t xml:space="preserve">(a^2-b^2) </w:t>
      </w:r>
      <w:r>
        <w:rPr>
          <w:rFonts w:ascii="新宋体" w:eastAsia="新宋体" w:cs="新宋体" w:hint="eastAsia"/>
          <w:color w:val="008000"/>
          <w:kern w:val="0"/>
          <w:sz w:val="19"/>
          <w:szCs w:val="19"/>
        </w:rPr>
        <w:t>为</w:t>
      </w:r>
      <w:r>
        <w:rPr>
          <w:rFonts w:ascii="新宋体" w:eastAsia="新宋体" w:cs="新宋体"/>
          <w:color w:val="008000"/>
          <w:kern w:val="0"/>
          <w:sz w:val="19"/>
          <w:szCs w:val="19"/>
        </w:rPr>
        <w:t xml:space="preserve"> 4 </w:t>
      </w:r>
      <w:r>
        <w:rPr>
          <w:rFonts w:ascii="新宋体" w:eastAsia="新宋体" w:cs="新宋体" w:hint="eastAsia"/>
          <w:color w:val="008000"/>
          <w:kern w:val="0"/>
          <w:sz w:val="19"/>
          <w:szCs w:val="19"/>
        </w:rPr>
        <w:t>的倍数</w:t>
      </w:r>
    </w:p>
    <w:p w14:paraId="1EAF5FF5"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8000"/>
          <w:kern w:val="0"/>
          <w:sz w:val="19"/>
          <w:szCs w:val="19"/>
        </w:rPr>
        <w:t>故非</w:t>
      </w:r>
      <w:r>
        <w:rPr>
          <w:rFonts w:ascii="新宋体" w:eastAsia="新宋体" w:cs="新宋体"/>
          <w:color w:val="008000"/>
          <w:kern w:val="0"/>
          <w:sz w:val="19"/>
          <w:szCs w:val="19"/>
        </w:rPr>
        <w:t>4</w:t>
      </w:r>
      <w:r>
        <w:rPr>
          <w:rFonts w:ascii="新宋体" w:eastAsia="新宋体" w:cs="新宋体" w:hint="eastAsia"/>
          <w:color w:val="008000"/>
          <w:kern w:val="0"/>
          <w:sz w:val="19"/>
          <w:szCs w:val="19"/>
        </w:rPr>
        <w:t>倍数的偶数不为环保数</w:t>
      </w:r>
      <w:r>
        <w:rPr>
          <w:rFonts w:ascii="新宋体" w:eastAsia="新宋体" w:cs="新宋体"/>
          <w:color w:val="008000"/>
          <w:kern w:val="0"/>
          <w:sz w:val="19"/>
          <w:szCs w:val="19"/>
        </w:rPr>
        <w:t xml:space="preserve"> </w:t>
      </w:r>
    </w:p>
    <w:p w14:paraId="4900EC6E"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37B1B2B"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64CE06FA"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EEE942A"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work() {</w:t>
      </w:r>
    </w:p>
    <w:p w14:paraId="31B6E5F3"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x; scanf(</w:t>
      </w:r>
      <w:r>
        <w:rPr>
          <w:rFonts w:ascii="新宋体" w:eastAsia="新宋体" w:cs="新宋体"/>
          <w:color w:val="A31515"/>
          <w:kern w:val="0"/>
          <w:sz w:val="19"/>
          <w:szCs w:val="19"/>
        </w:rPr>
        <w:t>"%d"</w:t>
      </w:r>
      <w:r>
        <w:rPr>
          <w:rFonts w:ascii="新宋体" w:eastAsia="新宋体" w:cs="新宋体"/>
          <w:color w:val="000000"/>
          <w:kern w:val="0"/>
          <w:sz w:val="19"/>
          <w:szCs w:val="19"/>
        </w:rPr>
        <w:t>,&amp;x);</w:t>
      </w:r>
    </w:p>
    <w:p w14:paraId="50A07B2F"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(x==1) {puts(</w:t>
      </w:r>
      <w:r>
        <w:rPr>
          <w:rFonts w:ascii="新宋体" w:eastAsia="新宋体" w:cs="新宋体"/>
          <w:color w:val="A31515"/>
          <w:kern w:val="0"/>
          <w:sz w:val="19"/>
          <w:szCs w:val="19"/>
        </w:rPr>
        <w:t>"3"</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37A2A719"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"%d\n"</w:t>
      </w:r>
      <w:r>
        <w:rPr>
          <w:rFonts w:ascii="新宋体" w:eastAsia="新宋体" w:cs="新宋体"/>
          <w:color w:val="000000"/>
          <w:kern w:val="0"/>
          <w:sz w:val="19"/>
          <w:szCs w:val="19"/>
        </w:rPr>
        <w:t>,((x+2)%3==2)?(x+2)/3*4+3:(x+2)/3*4+(x+2)%3);</w:t>
      </w:r>
    </w:p>
    <w:p w14:paraId="75F12892"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FAE559C"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E172328"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w:t>
      </w:r>
    </w:p>
    <w:p w14:paraId="78AC7511"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"%d"</w:t>
      </w:r>
      <w:r>
        <w:rPr>
          <w:rFonts w:ascii="新宋体" w:eastAsia="新宋体" w:cs="新宋体"/>
          <w:color w:val="000000"/>
          <w:kern w:val="0"/>
          <w:sz w:val="19"/>
          <w:szCs w:val="19"/>
        </w:rPr>
        <w:t>,&amp;T);</w:t>
      </w:r>
    </w:p>
    <w:p w14:paraId="0B140E95"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(T--) work();</w:t>
      </w:r>
    </w:p>
    <w:p w14:paraId="1B8011EB" w14:textId="77777777"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81A9B8C" w14:textId="1B3C2928" w:rsidR="00005838" w:rsidRDefault="00005838" w:rsidP="00005838">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A07E6AE" w14:textId="151A891C" w:rsidR="002E35A1"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 xml:space="preserve">C </w:t>
      </w:r>
    </w:p>
    <w:p w14:paraId="0457F5C0" w14:textId="77777777" w:rsidR="00005838" w:rsidRPr="00465C50" w:rsidRDefault="00005838" w:rsidP="002E35A1">
      <w:pPr>
        <w:rPr>
          <w:rFonts w:ascii="宋体" w:hAnsi="宋体"/>
          <w:sz w:val="24"/>
          <w:szCs w:val="24"/>
        </w:rPr>
      </w:pPr>
      <w:r w:rsidRPr="00465C50">
        <w:rPr>
          <w:rFonts w:ascii="宋体" w:hAnsi="宋体"/>
          <w:sz w:val="24"/>
          <w:szCs w:val="24"/>
        </w:rPr>
        <w:t xml:space="preserve">环保部门在城市工业区设置了环境污染物检测和预警实验室，实验室会收集 工业区附近的地表及地下水系统的样本并进行检测，同时保存过往的数据用于比 对。因此实验室安装了一个特殊的门禁系统，每隔一段时间就会进行调整，避免 工作人员不小心对外透露相关信息。 这款门禁系统的密码是若干个公式，每次使用2个，然后按照要求求出指定 的结果，小李今天拿到了其中 2 个，其中一个是 (x^2+a)^0.5，另一个是((b-x) ^2+1)^0.5。a和b的信息会显示在屏幕上，今天的要求是求两个公式和的最小值。 </w:t>
      </w:r>
    </w:p>
    <w:p w14:paraId="454561A5" w14:textId="11BFC0E6" w:rsidR="00005838" w:rsidRPr="00465C50" w:rsidRDefault="00005838" w:rsidP="002E35A1">
      <w:pPr>
        <w:rPr>
          <w:rFonts w:ascii="宋体" w:hAnsi="宋体"/>
          <w:sz w:val="24"/>
          <w:szCs w:val="24"/>
        </w:rPr>
      </w:pPr>
      <w:r w:rsidRPr="00465C50">
        <w:rPr>
          <w:rFonts w:ascii="宋体" w:hAnsi="宋体"/>
          <w:sz w:val="24"/>
          <w:szCs w:val="24"/>
        </w:rPr>
        <w:t xml:space="preserve">输入说明： 输入a、b,两个非负实数 输出说明： 输出表达式的最小值，精确到小数点后6位。 </w:t>
      </w:r>
    </w:p>
    <w:p w14:paraId="43AE2485" w14:textId="77777777" w:rsidR="00005838" w:rsidRPr="00465C50" w:rsidRDefault="00005838" w:rsidP="002E35A1">
      <w:pPr>
        <w:rPr>
          <w:rFonts w:ascii="宋体" w:hAnsi="宋体"/>
          <w:sz w:val="24"/>
          <w:szCs w:val="24"/>
        </w:rPr>
      </w:pPr>
      <w:r w:rsidRPr="00465C50">
        <w:rPr>
          <w:rFonts w:ascii="宋体" w:hAnsi="宋体"/>
          <w:sz w:val="24"/>
          <w:szCs w:val="24"/>
        </w:rPr>
        <w:t xml:space="preserve">输入样例： 4.000 4.000 </w:t>
      </w:r>
    </w:p>
    <w:p w14:paraId="550A53E7" w14:textId="3D7B7116" w:rsidR="00005838" w:rsidRPr="00465C50" w:rsidRDefault="00005838" w:rsidP="002E35A1">
      <w:pPr>
        <w:rPr>
          <w:rFonts w:ascii="宋体" w:hAnsi="宋体"/>
          <w:sz w:val="24"/>
          <w:szCs w:val="24"/>
        </w:rPr>
      </w:pPr>
      <w:r w:rsidRPr="00465C50">
        <w:rPr>
          <w:rFonts w:ascii="宋体" w:hAnsi="宋体"/>
          <w:sz w:val="24"/>
          <w:szCs w:val="24"/>
        </w:rPr>
        <w:t>输出样例： 5.000000</w:t>
      </w:r>
    </w:p>
    <w:p w14:paraId="3C2955E3" w14:textId="77777777" w:rsidR="002E35A1" w:rsidRDefault="002E35A1" w:rsidP="002E35A1">
      <w:pPr>
        <w:rPr>
          <w:b/>
          <w:bCs/>
          <w:sz w:val="24"/>
        </w:rPr>
      </w:pPr>
      <w:r>
        <w:rPr>
          <w:rFonts w:hint="eastAsia"/>
          <w:b/>
          <w:bCs/>
          <w:sz w:val="24"/>
        </w:rPr>
        <w:t>解题思路：</w:t>
      </w:r>
    </w:p>
    <w:p w14:paraId="3DFF9B67" w14:textId="77777777" w:rsidR="00D43CF5" w:rsidRPr="00465C50" w:rsidRDefault="00D43CF5" w:rsidP="00465C50">
      <w:pPr>
        <w:rPr>
          <w:rFonts w:ascii="宋体" w:hAnsi="宋体"/>
          <w:sz w:val="24"/>
          <w:szCs w:val="24"/>
        </w:rPr>
      </w:pPr>
      <w:r w:rsidRPr="00465C50">
        <w:rPr>
          <w:rFonts w:ascii="宋体" w:hAnsi="宋体" w:hint="eastAsia"/>
          <w:sz w:val="24"/>
          <w:szCs w:val="24"/>
        </w:rPr>
        <w:t>不难发现对于一式为关于</w:t>
      </w:r>
      <w:r w:rsidRPr="00465C50">
        <w:rPr>
          <w:rFonts w:ascii="宋体" w:hAnsi="宋体"/>
          <w:sz w:val="24"/>
          <w:szCs w:val="24"/>
        </w:rPr>
        <w:t xml:space="preserve"> x=0 </w:t>
      </w:r>
      <w:r w:rsidRPr="00465C50">
        <w:rPr>
          <w:rFonts w:ascii="宋体" w:hAnsi="宋体" w:hint="eastAsia"/>
          <w:sz w:val="24"/>
          <w:szCs w:val="24"/>
        </w:rPr>
        <w:t>对称的凹函数</w:t>
      </w:r>
    </w:p>
    <w:p w14:paraId="11F98647" w14:textId="77777777" w:rsidR="00D43CF5" w:rsidRPr="00465C50" w:rsidRDefault="00D43CF5" w:rsidP="00465C50">
      <w:pPr>
        <w:rPr>
          <w:rFonts w:ascii="宋体" w:hAnsi="宋体"/>
          <w:sz w:val="24"/>
          <w:szCs w:val="24"/>
        </w:rPr>
      </w:pPr>
      <w:r w:rsidRPr="00465C50">
        <w:rPr>
          <w:rFonts w:ascii="宋体" w:hAnsi="宋体" w:hint="eastAsia"/>
          <w:sz w:val="24"/>
          <w:szCs w:val="24"/>
        </w:rPr>
        <w:t>二式为关于</w:t>
      </w:r>
      <w:r w:rsidRPr="00465C50">
        <w:rPr>
          <w:rFonts w:ascii="宋体" w:hAnsi="宋体"/>
          <w:sz w:val="24"/>
          <w:szCs w:val="24"/>
        </w:rPr>
        <w:t xml:space="preserve"> x=b </w:t>
      </w:r>
      <w:r w:rsidRPr="00465C50">
        <w:rPr>
          <w:rFonts w:ascii="宋体" w:hAnsi="宋体" w:hint="eastAsia"/>
          <w:sz w:val="24"/>
          <w:szCs w:val="24"/>
        </w:rPr>
        <w:t>对称的凹函数</w:t>
      </w:r>
    </w:p>
    <w:p w14:paraId="2CA10CB0" w14:textId="77777777" w:rsidR="00D43CF5" w:rsidRPr="00465C50" w:rsidRDefault="00D43CF5" w:rsidP="00465C50">
      <w:pPr>
        <w:rPr>
          <w:rFonts w:ascii="宋体" w:hAnsi="宋体"/>
          <w:sz w:val="24"/>
          <w:szCs w:val="24"/>
        </w:rPr>
      </w:pPr>
      <w:r w:rsidRPr="00465C50">
        <w:rPr>
          <w:rFonts w:ascii="宋体" w:hAnsi="宋体" w:hint="eastAsia"/>
          <w:sz w:val="24"/>
          <w:szCs w:val="24"/>
        </w:rPr>
        <w:t>易证最小值点在</w:t>
      </w:r>
      <w:r w:rsidRPr="00465C50">
        <w:rPr>
          <w:rFonts w:ascii="宋体" w:hAnsi="宋体"/>
          <w:sz w:val="24"/>
          <w:szCs w:val="24"/>
        </w:rPr>
        <w:t>[0,b]</w:t>
      </w:r>
      <w:r w:rsidRPr="00465C50">
        <w:rPr>
          <w:rFonts w:ascii="宋体" w:hAnsi="宋体" w:hint="eastAsia"/>
          <w:sz w:val="24"/>
          <w:szCs w:val="24"/>
        </w:rPr>
        <w:t>上，且两个公式的和在</w:t>
      </w:r>
      <w:r w:rsidRPr="00465C50">
        <w:rPr>
          <w:rFonts w:ascii="宋体" w:hAnsi="宋体"/>
          <w:sz w:val="24"/>
          <w:szCs w:val="24"/>
        </w:rPr>
        <w:t>[0,b]</w:t>
      </w:r>
      <w:r w:rsidRPr="00465C50">
        <w:rPr>
          <w:rFonts w:ascii="宋体" w:hAnsi="宋体" w:hint="eastAsia"/>
          <w:sz w:val="24"/>
          <w:szCs w:val="24"/>
        </w:rPr>
        <w:t>上为凹函数</w:t>
      </w:r>
      <w:r w:rsidRPr="00465C50">
        <w:rPr>
          <w:rFonts w:ascii="宋体" w:hAnsi="宋体"/>
          <w:sz w:val="24"/>
          <w:szCs w:val="24"/>
        </w:rPr>
        <w:t xml:space="preserve"> </w:t>
      </w:r>
    </w:p>
    <w:p w14:paraId="6C82C660" w14:textId="39708CF0" w:rsidR="00D43CF5" w:rsidRPr="00465C50" w:rsidRDefault="00D43CF5" w:rsidP="00D43CF5">
      <w:pPr>
        <w:rPr>
          <w:rFonts w:ascii="宋体" w:hAnsi="宋体"/>
          <w:sz w:val="24"/>
          <w:szCs w:val="24"/>
        </w:rPr>
      </w:pPr>
      <w:r w:rsidRPr="00465C50">
        <w:rPr>
          <w:rFonts w:ascii="宋体" w:hAnsi="宋体" w:hint="eastAsia"/>
          <w:sz w:val="24"/>
          <w:szCs w:val="24"/>
        </w:rPr>
        <w:t>故使用三分法求解</w:t>
      </w:r>
    </w:p>
    <w:p w14:paraId="51444CB1" w14:textId="502F9F1D" w:rsidR="00D43CF5" w:rsidRPr="00D43CF5" w:rsidRDefault="00D43CF5" w:rsidP="00D43CF5">
      <w:pPr>
        <w:rPr>
          <w:b/>
          <w:bCs/>
          <w:sz w:val="24"/>
        </w:rPr>
      </w:pPr>
    </w:p>
    <w:p w14:paraId="18D0B38B" w14:textId="77777777" w:rsidR="002E35A1" w:rsidRDefault="002E35A1" w:rsidP="002E35A1">
      <w:pPr>
        <w:jc w:val="left"/>
        <w:rPr>
          <w:b/>
          <w:bCs/>
          <w:sz w:val="24"/>
        </w:rPr>
      </w:pPr>
      <w:r>
        <w:rPr>
          <w:rFonts w:hint="eastAsia"/>
          <w:b/>
          <w:bCs/>
          <w:sz w:val="24"/>
        </w:rPr>
        <w:t>具体解法：</w:t>
      </w:r>
    </w:p>
    <w:p w14:paraId="3C262401"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1E402164"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lastRenderedPageBreak/>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D4DC9CE"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a,b;</w:t>
      </w:r>
    </w:p>
    <w:p w14:paraId="4C439A75"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calc(</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w:t>
      </w:r>
    </w:p>
    <w:p w14:paraId="5889644D"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sqrt(</w:t>
      </w:r>
      <w:r>
        <w:rPr>
          <w:rFonts w:ascii="新宋体" w:eastAsia="新宋体" w:cs="新宋体"/>
          <w:color w:val="808080"/>
          <w:kern w:val="0"/>
          <w:sz w:val="19"/>
          <w:szCs w:val="19"/>
        </w:rPr>
        <w:t>x</w:t>
      </w:r>
      <w:r>
        <w:rPr>
          <w:rFonts w:ascii="新宋体" w:eastAsia="新宋体" w:cs="新宋体"/>
          <w:color w:val="000000"/>
          <w:kern w:val="0"/>
          <w:sz w:val="19"/>
          <w:szCs w:val="19"/>
        </w:rPr>
        <w:t>*</w:t>
      </w:r>
      <w:r>
        <w:rPr>
          <w:rFonts w:ascii="新宋体" w:eastAsia="新宋体" w:cs="新宋体"/>
          <w:color w:val="808080"/>
          <w:kern w:val="0"/>
          <w:sz w:val="19"/>
          <w:szCs w:val="19"/>
        </w:rPr>
        <w:t>x</w:t>
      </w:r>
      <w:r>
        <w:rPr>
          <w:rFonts w:ascii="新宋体" w:eastAsia="新宋体" w:cs="新宋体"/>
          <w:color w:val="000000"/>
          <w:kern w:val="0"/>
          <w:sz w:val="19"/>
          <w:szCs w:val="19"/>
        </w:rPr>
        <w:t>+a)+sqrt((b-</w:t>
      </w:r>
      <w:r>
        <w:rPr>
          <w:rFonts w:ascii="新宋体" w:eastAsia="新宋体" w:cs="新宋体"/>
          <w:color w:val="808080"/>
          <w:kern w:val="0"/>
          <w:sz w:val="19"/>
          <w:szCs w:val="19"/>
        </w:rPr>
        <w:t>x</w:t>
      </w:r>
      <w:r>
        <w:rPr>
          <w:rFonts w:ascii="新宋体" w:eastAsia="新宋体" w:cs="新宋体"/>
          <w:color w:val="000000"/>
          <w:kern w:val="0"/>
          <w:sz w:val="19"/>
          <w:szCs w:val="19"/>
        </w:rPr>
        <w:t>)*(b-</w:t>
      </w:r>
      <w:r>
        <w:rPr>
          <w:rFonts w:ascii="新宋体" w:eastAsia="新宋体" w:cs="新宋体"/>
          <w:color w:val="808080"/>
          <w:kern w:val="0"/>
          <w:sz w:val="19"/>
          <w:szCs w:val="19"/>
        </w:rPr>
        <w:t>x</w:t>
      </w:r>
      <w:r>
        <w:rPr>
          <w:rFonts w:ascii="新宋体" w:eastAsia="新宋体" w:cs="新宋体"/>
          <w:color w:val="000000"/>
          <w:kern w:val="0"/>
          <w:sz w:val="19"/>
          <w:szCs w:val="19"/>
        </w:rPr>
        <w:t>)+1);</w:t>
      </w:r>
    </w:p>
    <w:p w14:paraId="29D9CA19"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32AD8AE"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DC75C82"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"%lf%lf"</w:t>
      </w:r>
      <w:r>
        <w:rPr>
          <w:rFonts w:ascii="新宋体" w:eastAsia="新宋体" w:cs="新宋体"/>
          <w:color w:val="000000"/>
          <w:kern w:val="0"/>
          <w:sz w:val="19"/>
          <w:szCs w:val="19"/>
        </w:rPr>
        <w:t>,&amp;a,&amp;b);</w:t>
      </w:r>
    </w:p>
    <w:p w14:paraId="2434C424"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l=0.0,r=b;</w:t>
      </w:r>
    </w:p>
    <w:p w14:paraId="1755558C"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(r-l&gt;1e-8) {</w:t>
      </w:r>
    </w:p>
    <w:p w14:paraId="3FBFA5BD"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m1=l+(r-l)/3;</w:t>
      </w:r>
    </w:p>
    <w:p w14:paraId="3646213F"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m2=r-(r-l)/3;</w:t>
      </w:r>
    </w:p>
    <w:p w14:paraId="3B7642B5"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(calc(m1)&lt;calc(m2)) r=m2-1e-9;</w:t>
      </w:r>
    </w:p>
    <w:p w14:paraId="42E9E4E8"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l=m1+1e-9;</w:t>
      </w:r>
    </w:p>
    <w:p w14:paraId="21FF793E"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0DAF4A5"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"%.6lf\n"</w:t>
      </w:r>
      <w:r>
        <w:rPr>
          <w:rFonts w:ascii="新宋体" w:eastAsia="新宋体" w:cs="新宋体"/>
          <w:color w:val="000000"/>
          <w:kern w:val="0"/>
          <w:sz w:val="19"/>
          <w:szCs w:val="19"/>
        </w:rPr>
        <w:t>,calc(l));</w:t>
      </w:r>
    </w:p>
    <w:p w14:paraId="4AE855D4"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6703C833" w14:textId="4E317178" w:rsidR="00D43CF5" w:rsidRDefault="00D43CF5" w:rsidP="00D43CF5">
      <w:pPr>
        <w:jc w:val="left"/>
        <w:rPr>
          <w:b/>
          <w:bCs/>
          <w:sz w:val="24"/>
        </w:rPr>
      </w:pPr>
      <w:r>
        <w:rPr>
          <w:rFonts w:ascii="新宋体" w:eastAsia="新宋体" w:cs="新宋体"/>
          <w:color w:val="000000"/>
          <w:kern w:val="0"/>
          <w:sz w:val="19"/>
          <w:szCs w:val="19"/>
        </w:rPr>
        <w:t>}</w:t>
      </w:r>
    </w:p>
    <w:p w14:paraId="19849951" w14:textId="307473EA" w:rsidR="002E35A1"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D</w:t>
      </w:r>
    </w:p>
    <w:p w14:paraId="5CD1B77A" w14:textId="77777777" w:rsidR="00D43CF5" w:rsidRPr="00465C50" w:rsidRDefault="00D43CF5" w:rsidP="002E35A1">
      <w:pPr>
        <w:rPr>
          <w:rFonts w:ascii="宋体" w:hAnsi="宋体"/>
          <w:sz w:val="24"/>
          <w:szCs w:val="24"/>
        </w:rPr>
      </w:pPr>
      <w:r w:rsidRPr="00465C50">
        <w:rPr>
          <w:rFonts w:ascii="宋体" w:hAnsi="宋体"/>
          <w:sz w:val="24"/>
          <w:szCs w:val="24"/>
        </w:rPr>
        <w:t xml:space="preserve">随着人们对环境的日益关注，H 市政府正在寻找减少碳排放和促进可持续 生活的方法。然而，许多人仍然依赖汽车作为交通工具，对改变他们的习惯有抵 触情绪。 政府已经发明了一种新的宣传装置，使用积极的宣传手段来鼓励市民乘坐 地铁而不是驾驶汽车。政府选择了一条道路将其作为一个宣传试验场地，以促进 可持续交通，减少该市的碳足迹。这条道路可以看成一条直线，上面有N个和其 他道路交错形成的路口，每个相邻的路口之间可以安装装置宣传到经过此段道路 的市民。由于装置的价值昂贵，所以不能在每个相邻的路口之间安装装置进行宣 传，所以政府决定选定k个相邻的路口，在路口之间安装装置进行宣传。关于每 天在每对路口之间通行的市民数量的统计数据已经知晓(假设每位市民每天只通 行一次，且从一个路口进，一个路口出)。现在，政府需要知道在哪些路口之间 安装装置可以使得最多市民受到宣传，促进可持续交通和减少碳排放。请你帮忙 计算收到宣传的最大市民数是多少。 </w:t>
      </w:r>
    </w:p>
    <w:p w14:paraId="19295CA1" w14:textId="0DB466A0" w:rsidR="00D43CF5" w:rsidRPr="00465C50" w:rsidRDefault="00D43CF5" w:rsidP="002E35A1">
      <w:pPr>
        <w:rPr>
          <w:rFonts w:ascii="宋体" w:hAnsi="宋体"/>
          <w:sz w:val="24"/>
          <w:szCs w:val="24"/>
        </w:rPr>
      </w:pPr>
      <w:r w:rsidRPr="00465C50">
        <w:rPr>
          <w:rFonts w:ascii="宋体" w:hAnsi="宋体"/>
          <w:sz w:val="24"/>
          <w:szCs w:val="24"/>
        </w:rPr>
        <w:t>输入说明： 第一行包含两个整数 n,k，表示道路经过的路口数和可以安装的装置数目。 接下来 1 n</w:t>
      </w:r>
      <w:r w:rsidRPr="00465C50">
        <w:rPr>
          <w:rFonts w:ascii="Cambria Math" w:hAnsi="Cambria Math" w:cs="Cambria Math"/>
          <w:sz w:val="24"/>
          <w:szCs w:val="24"/>
        </w:rPr>
        <w:t>−</w:t>
      </w:r>
      <w:r w:rsidRPr="00465C50">
        <w:rPr>
          <w:rFonts w:ascii="宋体" w:hAnsi="宋体"/>
          <w:sz w:val="24"/>
          <w:szCs w:val="24"/>
        </w:rPr>
        <w:t xml:space="preserve"> 行，每行包含 n i </w:t>
      </w:r>
      <w:r w:rsidRPr="00465C50">
        <w:rPr>
          <w:rFonts w:ascii="Cambria Math" w:hAnsi="Cambria Math" w:cs="Cambria Math"/>
          <w:sz w:val="24"/>
          <w:szCs w:val="24"/>
        </w:rPr>
        <w:t>−</w:t>
      </w:r>
      <w:r w:rsidRPr="00465C50">
        <w:rPr>
          <w:rFonts w:ascii="宋体" w:hAnsi="宋体"/>
          <w:sz w:val="24"/>
          <w:szCs w:val="24"/>
        </w:rPr>
        <w:t xml:space="preserve"> (1&lt;=i&lt;=n-1)个整数，其中第 j（1&lt;=j&lt;=n-i） 个数表示第 i 个路口到第 i j + 个路口之间的每天的通行市民数量。 </w:t>
      </w:r>
    </w:p>
    <w:p w14:paraId="5D8335D0" w14:textId="77777777" w:rsidR="00D43CF5" w:rsidRPr="00465C50" w:rsidRDefault="00D43CF5" w:rsidP="002E35A1">
      <w:pPr>
        <w:rPr>
          <w:rFonts w:ascii="宋体" w:hAnsi="宋体"/>
          <w:sz w:val="24"/>
          <w:szCs w:val="24"/>
        </w:rPr>
      </w:pPr>
      <w:r w:rsidRPr="00465C50">
        <w:rPr>
          <w:rFonts w:ascii="宋体" w:hAnsi="宋体"/>
          <w:sz w:val="24"/>
          <w:szCs w:val="24"/>
        </w:rPr>
        <w:t xml:space="preserve">输出说明： 第一行包含一个整数，表示能够收到宣传的市民最大总数。 </w:t>
      </w:r>
    </w:p>
    <w:p w14:paraId="629EFB23" w14:textId="77777777" w:rsidR="00D43CF5" w:rsidRPr="00465C50" w:rsidRDefault="00D43CF5" w:rsidP="002E35A1">
      <w:pPr>
        <w:rPr>
          <w:rFonts w:ascii="宋体" w:hAnsi="宋体"/>
          <w:sz w:val="24"/>
          <w:szCs w:val="24"/>
        </w:rPr>
      </w:pPr>
      <w:r w:rsidRPr="00465C50">
        <w:rPr>
          <w:rFonts w:ascii="宋体" w:hAnsi="宋体"/>
          <w:sz w:val="24"/>
          <w:szCs w:val="24"/>
        </w:rPr>
        <w:t>输入样例： 4 1 5 0 6 5 3</w:t>
      </w:r>
      <w:r w:rsidRPr="00465C50">
        <w:rPr>
          <w:rFonts w:ascii="宋体" w:hAnsi="宋体" w:hint="eastAsia"/>
          <w:sz w:val="24"/>
          <w:szCs w:val="24"/>
        </w:rPr>
        <w:t xml:space="preserve"> </w:t>
      </w:r>
      <w:r w:rsidRPr="00465C50">
        <w:rPr>
          <w:rFonts w:ascii="宋体" w:hAnsi="宋体"/>
          <w:sz w:val="24"/>
          <w:szCs w:val="24"/>
        </w:rPr>
        <w:t xml:space="preserve">5 </w:t>
      </w:r>
    </w:p>
    <w:p w14:paraId="69EE8045" w14:textId="30770F9E" w:rsidR="00D43CF5" w:rsidRPr="00465C50" w:rsidRDefault="00D43CF5" w:rsidP="002E35A1">
      <w:pPr>
        <w:rPr>
          <w:rFonts w:ascii="宋体" w:hAnsi="宋体"/>
          <w:sz w:val="24"/>
          <w:szCs w:val="24"/>
        </w:rPr>
      </w:pPr>
      <w:r w:rsidRPr="00465C50">
        <w:rPr>
          <w:rFonts w:ascii="宋体" w:hAnsi="宋体"/>
          <w:sz w:val="24"/>
          <w:szCs w:val="24"/>
        </w:rPr>
        <w:t>输出样例： 14</w:t>
      </w:r>
    </w:p>
    <w:p w14:paraId="637FADD9" w14:textId="17986F85" w:rsidR="00D43CF5" w:rsidRPr="00465C50" w:rsidRDefault="00D43CF5" w:rsidP="002E35A1">
      <w:pPr>
        <w:rPr>
          <w:rFonts w:ascii="宋体" w:hAnsi="宋体"/>
          <w:sz w:val="24"/>
          <w:szCs w:val="24"/>
        </w:rPr>
      </w:pPr>
      <w:r w:rsidRPr="00465C50">
        <w:rPr>
          <w:rFonts w:ascii="宋体" w:hAnsi="宋体"/>
          <w:sz w:val="24"/>
          <w:szCs w:val="24"/>
        </w:rPr>
        <w:t xml:space="preserve">样例解释： 在第三个路口和第四个路口之间安装装置，可以有6+3+5=14个市民受到宣传 数据范围 2 n ≤ ≤ 500 ≤ ≤ </w:t>
      </w:r>
      <w:r w:rsidRPr="00465C50">
        <w:rPr>
          <w:rFonts w:ascii="Cambria Math" w:hAnsi="Cambria Math" w:cs="Cambria Math"/>
          <w:sz w:val="24"/>
          <w:szCs w:val="24"/>
        </w:rPr>
        <w:t>−</w:t>
      </w:r>
      <w:r w:rsidRPr="00465C50">
        <w:rPr>
          <w:rFonts w:ascii="宋体" w:hAnsi="宋体"/>
          <w:sz w:val="24"/>
          <w:szCs w:val="24"/>
        </w:rPr>
        <w:t xml:space="preserve"> k n 1 1 每对路口之间的市民数量不超过100, 可以假设每位乘客每天只有一次通行。</w:t>
      </w:r>
    </w:p>
    <w:p w14:paraId="0EFA6649" w14:textId="77777777" w:rsidR="002E35A1" w:rsidRDefault="002E35A1" w:rsidP="002E35A1">
      <w:pPr>
        <w:rPr>
          <w:b/>
          <w:bCs/>
          <w:sz w:val="24"/>
        </w:rPr>
      </w:pPr>
      <w:r>
        <w:rPr>
          <w:rFonts w:hint="eastAsia"/>
          <w:b/>
          <w:bCs/>
          <w:sz w:val="24"/>
        </w:rPr>
        <w:t>解题思路：</w:t>
      </w:r>
    </w:p>
    <w:p w14:paraId="495295BD" w14:textId="77777777" w:rsidR="00D43CF5" w:rsidRPr="00465C50" w:rsidRDefault="00D43CF5" w:rsidP="00465C50">
      <w:pPr>
        <w:rPr>
          <w:rFonts w:ascii="宋体" w:hAnsi="宋体"/>
          <w:sz w:val="24"/>
          <w:szCs w:val="24"/>
        </w:rPr>
      </w:pPr>
      <w:r w:rsidRPr="00465C50">
        <w:rPr>
          <w:rFonts w:ascii="宋体" w:hAnsi="宋体" w:hint="eastAsia"/>
          <w:sz w:val="24"/>
          <w:szCs w:val="24"/>
        </w:rPr>
        <w:t>维护</w:t>
      </w:r>
      <w:r w:rsidRPr="00465C50">
        <w:rPr>
          <w:rFonts w:ascii="宋体" w:hAnsi="宋体"/>
          <w:sz w:val="24"/>
          <w:szCs w:val="24"/>
        </w:rPr>
        <w:t xml:space="preserve"> f[i][j] </w:t>
      </w:r>
      <w:r w:rsidRPr="00465C50">
        <w:rPr>
          <w:rFonts w:ascii="宋体" w:hAnsi="宋体" w:hint="eastAsia"/>
          <w:sz w:val="24"/>
          <w:szCs w:val="24"/>
        </w:rPr>
        <w:t>从左至右安装第</w:t>
      </w:r>
      <w:r w:rsidRPr="00465C50">
        <w:rPr>
          <w:rFonts w:ascii="宋体" w:hAnsi="宋体"/>
          <w:sz w:val="24"/>
          <w:szCs w:val="24"/>
        </w:rPr>
        <w:t xml:space="preserve"> j </w:t>
      </w:r>
      <w:r w:rsidRPr="00465C50">
        <w:rPr>
          <w:rFonts w:ascii="宋体" w:hAnsi="宋体" w:hint="eastAsia"/>
          <w:sz w:val="24"/>
          <w:szCs w:val="24"/>
        </w:rPr>
        <w:t>个装置在路口</w:t>
      </w:r>
      <w:r w:rsidRPr="00465C50">
        <w:rPr>
          <w:rFonts w:ascii="宋体" w:hAnsi="宋体"/>
          <w:sz w:val="24"/>
          <w:szCs w:val="24"/>
        </w:rPr>
        <w:t xml:space="preserve"> i </w:t>
      </w:r>
      <w:r w:rsidRPr="00465C50">
        <w:rPr>
          <w:rFonts w:ascii="宋体" w:hAnsi="宋体" w:hint="eastAsia"/>
          <w:sz w:val="24"/>
          <w:szCs w:val="24"/>
        </w:rPr>
        <w:t>时宣传到的最大市民数</w:t>
      </w:r>
      <w:r w:rsidRPr="00465C50">
        <w:rPr>
          <w:rFonts w:ascii="宋体" w:hAnsi="宋体"/>
          <w:sz w:val="24"/>
          <w:szCs w:val="24"/>
        </w:rPr>
        <w:t xml:space="preserve"> </w:t>
      </w:r>
    </w:p>
    <w:p w14:paraId="00474543" w14:textId="77777777" w:rsidR="00D43CF5" w:rsidRPr="00465C50" w:rsidRDefault="00D43CF5" w:rsidP="00465C50">
      <w:pPr>
        <w:rPr>
          <w:rFonts w:ascii="宋体" w:hAnsi="宋体"/>
          <w:sz w:val="24"/>
          <w:szCs w:val="24"/>
        </w:rPr>
      </w:pPr>
      <w:r w:rsidRPr="00465C50">
        <w:rPr>
          <w:rFonts w:ascii="宋体" w:hAnsi="宋体" w:hint="eastAsia"/>
          <w:sz w:val="24"/>
          <w:szCs w:val="24"/>
        </w:rPr>
        <w:t>记</w:t>
      </w:r>
      <w:r w:rsidRPr="00465C50">
        <w:rPr>
          <w:rFonts w:ascii="宋体" w:hAnsi="宋体"/>
          <w:sz w:val="24"/>
          <w:szCs w:val="24"/>
        </w:rPr>
        <w:t xml:space="preserve"> s[x][y] </w:t>
      </w:r>
      <w:r w:rsidRPr="00465C50">
        <w:rPr>
          <w:rFonts w:ascii="宋体" w:hAnsi="宋体" w:hint="eastAsia"/>
          <w:sz w:val="24"/>
          <w:szCs w:val="24"/>
        </w:rPr>
        <w:t>为前</w:t>
      </w:r>
      <w:r w:rsidRPr="00465C50">
        <w:rPr>
          <w:rFonts w:ascii="宋体" w:hAnsi="宋体"/>
          <w:sz w:val="24"/>
          <w:szCs w:val="24"/>
        </w:rPr>
        <w:t xml:space="preserve"> x </w:t>
      </w:r>
      <w:r w:rsidRPr="00465C50">
        <w:rPr>
          <w:rFonts w:ascii="宋体" w:hAnsi="宋体" w:hint="eastAsia"/>
          <w:sz w:val="24"/>
          <w:szCs w:val="24"/>
        </w:rPr>
        <w:t>个城市中每日要路过路口</w:t>
      </w:r>
      <w:r w:rsidRPr="00465C50">
        <w:rPr>
          <w:rFonts w:ascii="宋体" w:hAnsi="宋体"/>
          <w:sz w:val="24"/>
          <w:szCs w:val="24"/>
        </w:rPr>
        <w:t xml:space="preserve"> y </w:t>
      </w:r>
      <w:r w:rsidRPr="00465C50">
        <w:rPr>
          <w:rFonts w:ascii="宋体" w:hAnsi="宋体" w:hint="eastAsia"/>
          <w:sz w:val="24"/>
          <w:szCs w:val="24"/>
        </w:rPr>
        <w:t>的市民数</w:t>
      </w:r>
    </w:p>
    <w:p w14:paraId="4938C766" w14:textId="77777777" w:rsidR="00D43CF5" w:rsidRPr="00465C50" w:rsidRDefault="00D43CF5" w:rsidP="00465C50">
      <w:pPr>
        <w:rPr>
          <w:rFonts w:ascii="宋体" w:hAnsi="宋体"/>
          <w:sz w:val="24"/>
          <w:szCs w:val="24"/>
        </w:rPr>
      </w:pPr>
      <w:r w:rsidRPr="00465C50">
        <w:rPr>
          <w:rFonts w:ascii="宋体" w:hAnsi="宋体"/>
          <w:sz w:val="24"/>
          <w:szCs w:val="24"/>
        </w:rPr>
        <w:lastRenderedPageBreak/>
        <w:t>f[0][0]=0</w:t>
      </w:r>
    </w:p>
    <w:p w14:paraId="263EF1C8" w14:textId="22466668" w:rsidR="00D43CF5" w:rsidRPr="00465C50" w:rsidRDefault="00D43CF5" w:rsidP="00D43CF5">
      <w:pPr>
        <w:rPr>
          <w:rFonts w:ascii="宋体" w:hAnsi="宋体"/>
          <w:sz w:val="24"/>
          <w:szCs w:val="24"/>
        </w:rPr>
      </w:pPr>
      <w:r w:rsidRPr="00465C50">
        <w:rPr>
          <w:rFonts w:ascii="宋体" w:hAnsi="宋体"/>
          <w:sz w:val="24"/>
          <w:szCs w:val="24"/>
        </w:rPr>
        <w:t>f[i][j]=Max{k=0~i-1}(f[k][j-1]+s[i][i]-s[k][i])</w:t>
      </w:r>
    </w:p>
    <w:p w14:paraId="132B57EA" w14:textId="5B1D2A23" w:rsidR="00D43CF5" w:rsidRPr="00D43CF5" w:rsidRDefault="00D43CF5" w:rsidP="00D43CF5">
      <w:pPr>
        <w:rPr>
          <w:b/>
          <w:bCs/>
          <w:sz w:val="24"/>
          <w:szCs w:val="24"/>
        </w:rPr>
      </w:pPr>
    </w:p>
    <w:p w14:paraId="3732B84A" w14:textId="77777777" w:rsidR="002E35A1" w:rsidRDefault="002E35A1" w:rsidP="002E35A1">
      <w:pPr>
        <w:jc w:val="left"/>
        <w:rPr>
          <w:b/>
          <w:bCs/>
          <w:sz w:val="24"/>
        </w:rPr>
      </w:pPr>
      <w:r>
        <w:rPr>
          <w:rFonts w:hint="eastAsia"/>
          <w:b/>
          <w:bCs/>
          <w:sz w:val="24"/>
        </w:rPr>
        <w:t>具体解法：</w:t>
      </w:r>
    </w:p>
    <w:p w14:paraId="5388D3AD"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432D79D3"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mn</w:t>
      </w:r>
      <w:r>
        <w:rPr>
          <w:rFonts w:ascii="新宋体" w:eastAsia="新宋体" w:cs="新宋体"/>
          <w:color w:val="000000"/>
          <w:kern w:val="0"/>
          <w:sz w:val="19"/>
          <w:szCs w:val="19"/>
        </w:rPr>
        <w:t xml:space="preserve"> 505</w:t>
      </w:r>
    </w:p>
    <w:p w14:paraId="42A775A9"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D599E5A"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n,k;</w:t>
      </w:r>
    </w:p>
    <w:p w14:paraId="621CA0E2"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w:t>
      </w:r>
      <w:r>
        <w:rPr>
          <w:rFonts w:ascii="新宋体" w:eastAsia="新宋体" w:cs="新宋体"/>
          <w:color w:val="6F008A"/>
          <w:kern w:val="0"/>
          <w:sz w:val="19"/>
          <w:szCs w:val="19"/>
        </w:rPr>
        <w:t>mn</w:t>
      </w:r>
      <w:r>
        <w:rPr>
          <w:rFonts w:ascii="新宋体" w:eastAsia="新宋体" w:cs="新宋体"/>
          <w:color w:val="000000"/>
          <w:kern w:val="0"/>
          <w:sz w:val="19"/>
          <w:szCs w:val="19"/>
        </w:rPr>
        <w:t>][</w:t>
      </w:r>
      <w:r>
        <w:rPr>
          <w:rFonts w:ascii="新宋体" w:eastAsia="新宋体" w:cs="新宋体"/>
          <w:color w:val="6F008A"/>
          <w:kern w:val="0"/>
          <w:sz w:val="19"/>
          <w:szCs w:val="19"/>
        </w:rPr>
        <w:t>mn</w:t>
      </w:r>
      <w:r>
        <w:rPr>
          <w:rFonts w:ascii="新宋体" w:eastAsia="新宋体" w:cs="新宋体"/>
          <w:color w:val="000000"/>
          <w:kern w:val="0"/>
          <w:sz w:val="19"/>
          <w:szCs w:val="19"/>
        </w:rPr>
        <w:t>],s[</w:t>
      </w:r>
      <w:r>
        <w:rPr>
          <w:rFonts w:ascii="新宋体" w:eastAsia="新宋体" w:cs="新宋体"/>
          <w:color w:val="6F008A"/>
          <w:kern w:val="0"/>
          <w:sz w:val="19"/>
          <w:szCs w:val="19"/>
        </w:rPr>
        <w:t>mn</w:t>
      </w:r>
      <w:r>
        <w:rPr>
          <w:rFonts w:ascii="新宋体" w:eastAsia="新宋体" w:cs="新宋体"/>
          <w:color w:val="000000"/>
          <w:kern w:val="0"/>
          <w:sz w:val="19"/>
          <w:szCs w:val="19"/>
        </w:rPr>
        <w:t>][</w:t>
      </w:r>
      <w:r>
        <w:rPr>
          <w:rFonts w:ascii="新宋体" w:eastAsia="新宋体" w:cs="新宋体"/>
          <w:color w:val="6F008A"/>
          <w:kern w:val="0"/>
          <w:sz w:val="19"/>
          <w:szCs w:val="19"/>
        </w:rPr>
        <w:t>mn</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//a[x][y] </w:t>
      </w:r>
      <w:r>
        <w:rPr>
          <w:rFonts w:ascii="新宋体" w:eastAsia="新宋体" w:cs="新宋体" w:hint="eastAsia"/>
          <w:color w:val="008000"/>
          <w:kern w:val="0"/>
          <w:sz w:val="19"/>
          <w:szCs w:val="19"/>
        </w:rPr>
        <w:t>为前</w:t>
      </w:r>
      <w:r>
        <w:rPr>
          <w:rFonts w:ascii="新宋体" w:eastAsia="新宋体" w:cs="新宋体"/>
          <w:color w:val="008000"/>
          <w:kern w:val="0"/>
          <w:sz w:val="19"/>
          <w:szCs w:val="19"/>
        </w:rPr>
        <w:t xml:space="preserve"> x </w:t>
      </w:r>
      <w:r>
        <w:rPr>
          <w:rFonts w:ascii="新宋体" w:eastAsia="新宋体" w:cs="新宋体" w:hint="eastAsia"/>
          <w:color w:val="008000"/>
          <w:kern w:val="0"/>
          <w:sz w:val="19"/>
          <w:szCs w:val="19"/>
        </w:rPr>
        <w:t>个城市中要到达城市</w:t>
      </w:r>
      <w:r>
        <w:rPr>
          <w:rFonts w:ascii="新宋体" w:eastAsia="新宋体" w:cs="新宋体"/>
          <w:color w:val="008000"/>
          <w:kern w:val="0"/>
          <w:sz w:val="19"/>
          <w:szCs w:val="19"/>
        </w:rPr>
        <w:t xml:space="preserve"> y </w:t>
      </w:r>
      <w:r>
        <w:rPr>
          <w:rFonts w:ascii="新宋体" w:eastAsia="新宋体" w:cs="新宋体" w:hint="eastAsia"/>
          <w:color w:val="008000"/>
          <w:kern w:val="0"/>
          <w:sz w:val="19"/>
          <w:szCs w:val="19"/>
        </w:rPr>
        <w:t>的人数</w:t>
      </w:r>
      <w:r>
        <w:rPr>
          <w:rFonts w:ascii="新宋体" w:eastAsia="新宋体" w:cs="新宋体"/>
          <w:color w:val="008000"/>
          <w:kern w:val="0"/>
          <w:sz w:val="19"/>
          <w:szCs w:val="19"/>
        </w:rPr>
        <w:t xml:space="preserve"> </w:t>
      </w:r>
    </w:p>
    <w:p w14:paraId="7F54F529"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f[</w:t>
      </w:r>
      <w:r>
        <w:rPr>
          <w:rFonts w:ascii="新宋体" w:eastAsia="新宋体" w:cs="新宋体"/>
          <w:color w:val="6F008A"/>
          <w:kern w:val="0"/>
          <w:sz w:val="19"/>
          <w:szCs w:val="19"/>
        </w:rPr>
        <w:t>mn</w:t>
      </w:r>
      <w:r>
        <w:rPr>
          <w:rFonts w:ascii="新宋体" w:eastAsia="新宋体" w:cs="新宋体"/>
          <w:color w:val="000000"/>
          <w:kern w:val="0"/>
          <w:sz w:val="19"/>
          <w:szCs w:val="19"/>
        </w:rPr>
        <w:t>][</w:t>
      </w:r>
      <w:r>
        <w:rPr>
          <w:rFonts w:ascii="新宋体" w:eastAsia="新宋体" w:cs="新宋体"/>
          <w:color w:val="6F008A"/>
          <w:kern w:val="0"/>
          <w:sz w:val="19"/>
          <w:szCs w:val="19"/>
        </w:rPr>
        <w:t>mn</w:t>
      </w:r>
      <w:r>
        <w:rPr>
          <w:rFonts w:ascii="新宋体" w:eastAsia="新宋体" w:cs="新宋体"/>
          <w:color w:val="000000"/>
          <w:kern w:val="0"/>
          <w:sz w:val="19"/>
          <w:szCs w:val="19"/>
        </w:rPr>
        <w:t>];</w:t>
      </w:r>
    </w:p>
    <w:p w14:paraId="794E17C8"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3F35775"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"%d%d"</w:t>
      </w:r>
      <w:r>
        <w:rPr>
          <w:rFonts w:ascii="新宋体" w:eastAsia="新宋体" w:cs="新宋体"/>
          <w:color w:val="000000"/>
          <w:kern w:val="0"/>
          <w:sz w:val="19"/>
          <w:szCs w:val="19"/>
        </w:rPr>
        <w:t>,&amp;n,&amp;k);</w:t>
      </w:r>
    </w:p>
    <w:p w14:paraId="696EEA75"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i=1; i&lt;n; ++i)</w:t>
      </w:r>
    </w:p>
    <w:p w14:paraId="5F258B3B"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j=i; j&lt;n; ++j)</w:t>
      </w:r>
    </w:p>
    <w:p w14:paraId="3E5B3285"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scanf(</w:t>
      </w:r>
      <w:r>
        <w:rPr>
          <w:rFonts w:ascii="新宋体" w:eastAsia="新宋体" w:cs="新宋体"/>
          <w:color w:val="A31515"/>
          <w:kern w:val="0"/>
          <w:sz w:val="19"/>
          <w:szCs w:val="19"/>
        </w:rPr>
        <w:t>"%d"</w:t>
      </w:r>
      <w:r>
        <w:rPr>
          <w:rFonts w:ascii="新宋体" w:eastAsia="新宋体" w:cs="新宋体"/>
          <w:color w:val="000000"/>
          <w:kern w:val="0"/>
          <w:sz w:val="19"/>
          <w:szCs w:val="19"/>
        </w:rPr>
        <w:t>,&amp;s[i][j]),s[i][j]+=s[i-1][j];</w:t>
      </w:r>
    </w:p>
    <w:p w14:paraId="4BADFB39"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i=1; i&lt;n; ++i)</w:t>
      </w:r>
    </w:p>
    <w:p w14:paraId="6C8B8A8D"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j=n-1; j&gt;=i; --j)</w:t>
      </w:r>
    </w:p>
    <w:p w14:paraId="404F430D"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s[i][j]+=s[i][j+1];</w:t>
      </w:r>
    </w:p>
    <w:p w14:paraId="3BCC1F11"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memset(f,-0x3f,</w:t>
      </w:r>
      <w:r>
        <w:rPr>
          <w:rFonts w:ascii="新宋体" w:eastAsia="新宋体" w:cs="新宋体"/>
          <w:color w:val="0000FF"/>
          <w:kern w:val="0"/>
          <w:sz w:val="19"/>
          <w:szCs w:val="19"/>
        </w:rPr>
        <w:t>sizeof</w:t>
      </w:r>
      <w:r>
        <w:rPr>
          <w:rFonts w:ascii="新宋体" w:eastAsia="新宋体" w:cs="新宋体"/>
          <w:color w:val="000000"/>
          <w:kern w:val="0"/>
          <w:sz w:val="19"/>
          <w:szCs w:val="19"/>
        </w:rPr>
        <w:t xml:space="preserve"> f);</w:t>
      </w:r>
    </w:p>
    <w:p w14:paraId="20D0A4BF"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f[0][0]=0;</w:t>
      </w:r>
    </w:p>
    <w:p w14:paraId="7F4CF77E"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i=1; i&lt;n; ++i)</w:t>
      </w:r>
    </w:p>
    <w:p w14:paraId="46BFA13F"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j=1; j&lt;=i; ++j)</w:t>
      </w:r>
    </w:p>
    <w:p w14:paraId="4099CD1F"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k=0; k&lt;i; ++k)</w:t>
      </w:r>
    </w:p>
    <w:p w14:paraId="675EF2EE"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f[i][j]=max(f[i][j],f[k][j-1]+s[i][i]-s[k][i]);</w:t>
      </w:r>
    </w:p>
    <w:p w14:paraId="409A780A"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"%d\n"</w:t>
      </w:r>
      <w:r>
        <w:rPr>
          <w:rFonts w:ascii="新宋体" w:eastAsia="新宋体" w:cs="新宋体"/>
          <w:color w:val="000000"/>
          <w:kern w:val="0"/>
          <w:sz w:val="19"/>
          <w:szCs w:val="19"/>
        </w:rPr>
        <w:t>,f[n-1][k]);</w:t>
      </w:r>
    </w:p>
    <w:p w14:paraId="00FC00D6"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EB8C61E" w14:textId="77777777" w:rsidR="00D43CF5" w:rsidRDefault="00D43CF5" w:rsidP="00D43CF5">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8FEBEF6" w14:textId="77777777" w:rsidR="00D43CF5" w:rsidRDefault="00D43CF5" w:rsidP="002E35A1">
      <w:pPr>
        <w:jc w:val="left"/>
        <w:rPr>
          <w:b/>
          <w:bCs/>
          <w:sz w:val="24"/>
        </w:rPr>
      </w:pPr>
    </w:p>
    <w:p w14:paraId="2FD4CA72" w14:textId="3814E751" w:rsidR="002E35A1"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E</w:t>
      </w:r>
    </w:p>
    <w:p w14:paraId="066ACB85" w14:textId="77777777" w:rsidR="00D43CF5" w:rsidRPr="00465C50" w:rsidRDefault="00D43CF5" w:rsidP="002E35A1">
      <w:pPr>
        <w:rPr>
          <w:rFonts w:ascii="宋体" w:hAnsi="宋体"/>
          <w:sz w:val="24"/>
          <w:szCs w:val="24"/>
        </w:rPr>
      </w:pPr>
      <w:r w:rsidRPr="00465C50">
        <w:rPr>
          <w:rFonts w:ascii="宋体" w:hAnsi="宋体"/>
          <w:sz w:val="24"/>
          <w:szCs w:val="24"/>
        </w:rPr>
        <w:t xml:space="preserve">“城市规划”是规范城市发展建设，研究城市的未来发展、城市的合理布局 和综合安排城市各项工程建设的综合部署，是一定时期内城市发展的蓝图，是城 市管理的重要组成部分，是城市建设和管理的依据，也是城市规划、城市建设、 城市运行三个阶段中的前提。 城市规划是以发展眼光、科学论证、专家决策为前提，对城市经济结构、空 间结构、社会结构发展进行规划，常常包括城市片区规划。具有指导和规范城市 建设的重要作用，是城市综合管理的前期工作，是城市管理的龙头。城市的复杂 系统特性决定了城市规划是随城市发展与运行状况长期调整、不断修订，持续改 进和完善的复杂的连续决策过程。 在某市有n个路口，每个路口都连接着另外两个路口，可以向方向X行走到 达某个路口，或向方向Y行走到达某个路口（可能相同也可能回到原地），所有 的路口被分为两种类型（用0/1表示），路口编号为0到n-1。现在以“路口独特 度”指标评价该市的城市规划合理性。从A和B两个路口出发，一直按照同样 的方向模拟从A路口出发和从B路口出发走，直到走到种类不同的路口，所需 要的最短步数就是“路口独特度”。现在，给出该市的地图，请求出“路口独特 度”。 </w:t>
      </w:r>
    </w:p>
    <w:p w14:paraId="24A41D6C" w14:textId="77777777" w:rsidR="00D43CF5" w:rsidRPr="00465C50" w:rsidRDefault="00D43CF5" w:rsidP="002E35A1">
      <w:pPr>
        <w:rPr>
          <w:rFonts w:ascii="宋体" w:hAnsi="宋体"/>
          <w:sz w:val="24"/>
          <w:szCs w:val="24"/>
        </w:rPr>
      </w:pPr>
      <w:r w:rsidRPr="00465C50">
        <w:rPr>
          <w:rFonts w:ascii="宋体" w:hAnsi="宋体"/>
          <w:sz w:val="24"/>
          <w:szCs w:val="24"/>
        </w:rPr>
        <w:lastRenderedPageBreak/>
        <w:t xml:space="preserve">输入说明： 输入包含多组数据，第一行输入数据组数T。每组数据的输入如下： 第一行三个正整数：n,A,B（A≠B） 第二行到第n+1行每行三个整数：xi, yi, ti，表示路口i向方向X走到达路口xi， 向方向Y走到达路口yi，它的种类为ti。 </w:t>
      </w:r>
    </w:p>
    <w:p w14:paraId="4F64B790" w14:textId="77777777" w:rsidR="00D43CF5" w:rsidRPr="00465C50" w:rsidRDefault="00D43CF5" w:rsidP="002E35A1">
      <w:pPr>
        <w:rPr>
          <w:rFonts w:ascii="宋体" w:hAnsi="宋体"/>
          <w:sz w:val="24"/>
          <w:szCs w:val="24"/>
        </w:rPr>
      </w:pPr>
      <w:r w:rsidRPr="00465C50">
        <w:rPr>
          <w:rFonts w:ascii="宋体" w:hAnsi="宋体"/>
          <w:sz w:val="24"/>
          <w:szCs w:val="24"/>
        </w:rPr>
        <w:t xml:space="preserve">输出说明： 如果能够判断，则输出最少步数，否则输出GG </w:t>
      </w:r>
    </w:p>
    <w:p w14:paraId="54951FCC" w14:textId="77777777" w:rsidR="00D43CF5" w:rsidRPr="00465C50" w:rsidRDefault="00D43CF5" w:rsidP="002E35A1">
      <w:pPr>
        <w:rPr>
          <w:rFonts w:ascii="宋体" w:hAnsi="宋体"/>
          <w:sz w:val="24"/>
          <w:szCs w:val="24"/>
        </w:rPr>
      </w:pPr>
      <w:r w:rsidRPr="00465C50">
        <w:rPr>
          <w:rFonts w:ascii="宋体" w:hAnsi="宋体"/>
          <w:sz w:val="24"/>
          <w:szCs w:val="24"/>
        </w:rPr>
        <w:t>输入样例：</w:t>
      </w:r>
    </w:p>
    <w:p w14:paraId="457CC30F" w14:textId="5E53EC17" w:rsidR="00D43CF5" w:rsidRPr="00465C50" w:rsidRDefault="00D43CF5" w:rsidP="002E35A1">
      <w:pPr>
        <w:rPr>
          <w:rFonts w:ascii="宋体" w:hAnsi="宋体"/>
          <w:sz w:val="24"/>
          <w:szCs w:val="24"/>
        </w:rPr>
      </w:pPr>
      <w:r w:rsidRPr="00465C50">
        <w:rPr>
          <w:rFonts w:ascii="宋体" w:hAnsi="宋体"/>
          <w:sz w:val="24"/>
          <w:szCs w:val="24"/>
        </w:rPr>
        <w:t>2</w:t>
      </w:r>
    </w:p>
    <w:p w14:paraId="50BAA4F0" w14:textId="23566C12" w:rsidR="00D43CF5" w:rsidRPr="00465C50" w:rsidRDefault="00D43CF5" w:rsidP="002E35A1">
      <w:pPr>
        <w:rPr>
          <w:rFonts w:ascii="宋体" w:hAnsi="宋体"/>
          <w:sz w:val="24"/>
          <w:szCs w:val="24"/>
        </w:rPr>
      </w:pPr>
      <w:r w:rsidRPr="00465C50">
        <w:rPr>
          <w:rFonts w:ascii="宋体" w:hAnsi="宋体"/>
          <w:sz w:val="24"/>
          <w:szCs w:val="24"/>
        </w:rPr>
        <w:t xml:space="preserve">3 1 2 1 2 1 0 2 0 0 1 0 3 1 2 1 2 0 2 0 1 0 1 1 </w:t>
      </w:r>
    </w:p>
    <w:p w14:paraId="0DD731B2" w14:textId="77777777" w:rsidR="00D43CF5" w:rsidRPr="00465C50" w:rsidRDefault="00D43CF5" w:rsidP="002E35A1">
      <w:pPr>
        <w:rPr>
          <w:rFonts w:ascii="宋体" w:hAnsi="宋体"/>
          <w:sz w:val="24"/>
          <w:szCs w:val="24"/>
        </w:rPr>
      </w:pPr>
      <w:r w:rsidRPr="00465C50">
        <w:rPr>
          <w:rFonts w:ascii="宋体" w:hAnsi="宋体"/>
          <w:sz w:val="24"/>
          <w:szCs w:val="24"/>
        </w:rPr>
        <w:t>样例输出：</w:t>
      </w:r>
    </w:p>
    <w:p w14:paraId="405FDE30" w14:textId="77777777" w:rsidR="00D43CF5" w:rsidRPr="00465C50" w:rsidRDefault="00D43CF5" w:rsidP="002E35A1">
      <w:pPr>
        <w:rPr>
          <w:rFonts w:ascii="宋体" w:hAnsi="宋体"/>
          <w:sz w:val="24"/>
          <w:szCs w:val="24"/>
        </w:rPr>
      </w:pPr>
      <w:r w:rsidRPr="00465C50">
        <w:rPr>
          <w:rFonts w:ascii="宋体" w:hAnsi="宋体"/>
          <w:sz w:val="24"/>
          <w:szCs w:val="24"/>
        </w:rPr>
        <w:t>GG</w:t>
      </w:r>
    </w:p>
    <w:p w14:paraId="759F6D8C" w14:textId="5B836784" w:rsidR="00D43CF5" w:rsidRPr="00465C50" w:rsidRDefault="00D43CF5" w:rsidP="002E35A1">
      <w:pPr>
        <w:rPr>
          <w:rFonts w:ascii="宋体" w:hAnsi="宋体"/>
          <w:sz w:val="24"/>
          <w:szCs w:val="24"/>
        </w:rPr>
      </w:pPr>
      <w:r w:rsidRPr="00465C50">
        <w:rPr>
          <w:rFonts w:ascii="宋体" w:hAnsi="宋体"/>
          <w:sz w:val="24"/>
          <w:szCs w:val="24"/>
        </w:rPr>
        <w:t>1</w:t>
      </w:r>
    </w:p>
    <w:p w14:paraId="11674FE8" w14:textId="77777777" w:rsidR="002E35A1" w:rsidRDefault="002E35A1" w:rsidP="002E35A1">
      <w:pPr>
        <w:rPr>
          <w:b/>
          <w:bCs/>
          <w:sz w:val="24"/>
        </w:rPr>
      </w:pPr>
      <w:r>
        <w:rPr>
          <w:rFonts w:hint="eastAsia"/>
          <w:b/>
          <w:bCs/>
          <w:sz w:val="24"/>
        </w:rPr>
        <w:t>解题思路：</w:t>
      </w:r>
    </w:p>
    <w:p w14:paraId="710087F3" w14:textId="77777777" w:rsidR="00AC72AD" w:rsidRPr="00465C50" w:rsidRDefault="00AC72AD" w:rsidP="00465C50">
      <w:pPr>
        <w:rPr>
          <w:rFonts w:ascii="宋体" w:hAnsi="宋体" w:hint="eastAsia"/>
          <w:sz w:val="24"/>
          <w:szCs w:val="24"/>
        </w:rPr>
      </w:pPr>
      <w:r w:rsidRPr="00465C50">
        <w:rPr>
          <w:rFonts w:ascii="宋体" w:hAnsi="宋体"/>
          <w:sz w:val="24"/>
          <w:szCs w:val="24"/>
        </w:rPr>
        <w:t>城市有 n 个路口，每个路口编号为 0 ~ n-1。</w:t>
      </w:r>
    </w:p>
    <w:p w14:paraId="3C6C740E" w14:textId="77777777" w:rsidR="00AC72AD" w:rsidRPr="00465C50" w:rsidRDefault="00AC72AD" w:rsidP="00465C50">
      <w:pPr>
        <w:rPr>
          <w:rFonts w:ascii="宋体" w:hAnsi="宋体" w:hint="eastAsia"/>
          <w:sz w:val="24"/>
          <w:szCs w:val="24"/>
        </w:rPr>
      </w:pPr>
      <w:r w:rsidRPr="00465C50">
        <w:rPr>
          <w:rFonts w:ascii="宋体" w:hAnsi="宋体"/>
          <w:sz w:val="24"/>
          <w:szCs w:val="24"/>
        </w:rPr>
        <w:t>每个路口有以下属性：</w:t>
      </w:r>
    </w:p>
    <w:p w14:paraId="27AD23D0" w14:textId="77777777" w:rsidR="00AC72AD" w:rsidRPr="00465C50" w:rsidRDefault="00AC72AD" w:rsidP="00465C50">
      <w:pPr>
        <w:rPr>
          <w:rFonts w:ascii="宋体" w:hAnsi="宋体" w:hint="eastAsia"/>
          <w:sz w:val="24"/>
          <w:szCs w:val="24"/>
        </w:rPr>
      </w:pPr>
      <w:r w:rsidRPr="00465C50">
        <w:rPr>
          <w:rFonts w:ascii="宋体" w:hAnsi="宋体"/>
          <w:sz w:val="24"/>
          <w:szCs w:val="24"/>
        </w:rPr>
        <w:t>vx[i]: 从路口 i 向方向 X 行走到达的路口编号。</w:t>
      </w:r>
    </w:p>
    <w:p w14:paraId="3843BD87" w14:textId="77777777" w:rsidR="00AC72AD" w:rsidRPr="00465C50" w:rsidRDefault="00AC72AD" w:rsidP="00465C50">
      <w:pPr>
        <w:rPr>
          <w:rFonts w:ascii="宋体" w:hAnsi="宋体" w:hint="eastAsia"/>
          <w:sz w:val="24"/>
          <w:szCs w:val="24"/>
        </w:rPr>
      </w:pPr>
      <w:r w:rsidRPr="00465C50">
        <w:rPr>
          <w:rFonts w:ascii="宋体" w:hAnsi="宋体"/>
          <w:sz w:val="24"/>
          <w:szCs w:val="24"/>
        </w:rPr>
        <w:t>vy[i]: 从路口 i 向方向 Y 行走到达的路口编号。</w:t>
      </w:r>
    </w:p>
    <w:p w14:paraId="19CAAB27" w14:textId="77777777" w:rsidR="00AC72AD" w:rsidRPr="00465C50" w:rsidRDefault="00AC72AD" w:rsidP="00465C50">
      <w:pPr>
        <w:rPr>
          <w:rFonts w:ascii="宋体" w:hAnsi="宋体" w:hint="eastAsia"/>
          <w:sz w:val="24"/>
          <w:szCs w:val="24"/>
        </w:rPr>
      </w:pPr>
      <w:r w:rsidRPr="00465C50">
        <w:rPr>
          <w:rFonts w:ascii="宋体" w:hAnsi="宋体"/>
          <w:sz w:val="24"/>
          <w:szCs w:val="24"/>
        </w:rPr>
        <w:t>col[i]: 路口的种类（0 或 1）。</w:t>
      </w:r>
    </w:p>
    <w:p w14:paraId="0F14B91C" w14:textId="77777777" w:rsidR="00AC72AD" w:rsidRPr="00465C50" w:rsidRDefault="00AC72AD" w:rsidP="00465C50">
      <w:pPr>
        <w:rPr>
          <w:rFonts w:ascii="宋体" w:hAnsi="宋体" w:hint="eastAsia"/>
          <w:sz w:val="24"/>
          <w:szCs w:val="24"/>
        </w:rPr>
      </w:pPr>
      <w:r w:rsidRPr="00465C50">
        <w:rPr>
          <w:rFonts w:ascii="宋体" w:hAnsi="宋体"/>
          <w:sz w:val="24"/>
          <w:szCs w:val="24"/>
        </w:rPr>
        <w:t>问题给出两个初始路口 A 和 B，需要同时模拟这两个路口按照相同方向行走。</w:t>
      </w:r>
    </w:p>
    <w:p w14:paraId="290E14A8" w14:textId="77777777" w:rsidR="00AC72AD" w:rsidRPr="00465C50" w:rsidRDefault="00AC72AD" w:rsidP="00465C50">
      <w:pPr>
        <w:rPr>
          <w:rFonts w:ascii="宋体" w:hAnsi="宋体" w:hint="eastAsia"/>
          <w:sz w:val="24"/>
          <w:szCs w:val="24"/>
        </w:rPr>
      </w:pPr>
      <w:r w:rsidRPr="00465C50">
        <w:rPr>
          <w:rFonts w:ascii="宋体" w:hAnsi="宋体"/>
          <w:sz w:val="24"/>
          <w:szCs w:val="24"/>
        </w:rPr>
        <w:t>模拟路径：</w:t>
      </w:r>
    </w:p>
    <w:p w14:paraId="1C3B2E53" w14:textId="77777777" w:rsidR="00AC72AD" w:rsidRPr="00465C50" w:rsidRDefault="00AC72AD" w:rsidP="00465C50">
      <w:pPr>
        <w:rPr>
          <w:rFonts w:ascii="宋体" w:hAnsi="宋体" w:hint="eastAsia"/>
          <w:sz w:val="24"/>
          <w:szCs w:val="24"/>
        </w:rPr>
      </w:pPr>
      <w:r w:rsidRPr="00465C50">
        <w:rPr>
          <w:rFonts w:ascii="宋体" w:hAnsi="宋体"/>
          <w:sz w:val="24"/>
          <w:szCs w:val="24"/>
        </w:rPr>
        <w:t>初始化两个路口 n1 = A 和 n2 = B，表示从 A 和 B 分别按照方向 X 模拟移动。</w:t>
      </w:r>
    </w:p>
    <w:p w14:paraId="256CEFF5" w14:textId="77777777" w:rsidR="00AC72AD" w:rsidRPr="00465C50" w:rsidRDefault="00AC72AD" w:rsidP="00465C50">
      <w:pPr>
        <w:rPr>
          <w:rFonts w:ascii="宋体" w:hAnsi="宋体" w:hint="eastAsia"/>
          <w:sz w:val="24"/>
          <w:szCs w:val="24"/>
        </w:rPr>
      </w:pPr>
      <w:r w:rsidRPr="00465C50">
        <w:rPr>
          <w:rFonts w:ascii="宋体" w:hAnsi="宋体"/>
          <w:sz w:val="24"/>
          <w:szCs w:val="24"/>
        </w:rPr>
        <w:t>另初始化 n3 = A 和 n4 = B，表示从 A 和 B 按照方向 Y 模拟移动。</w:t>
      </w:r>
    </w:p>
    <w:p w14:paraId="5F3E609F" w14:textId="77777777" w:rsidR="00AC72AD" w:rsidRPr="00465C50" w:rsidRDefault="00AC72AD" w:rsidP="00465C50">
      <w:pPr>
        <w:rPr>
          <w:rFonts w:ascii="宋体" w:hAnsi="宋体" w:hint="eastAsia"/>
          <w:sz w:val="24"/>
          <w:szCs w:val="24"/>
        </w:rPr>
      </w:pPr>
      <w:r w:rsidRPr="00465C50">
        <w:rPr>
          <w:rFonts w:ascii="宋体" w:hAnsi="宋体"/>
          <w:sz w:val="24"/>
          <w:szCs w:val="24"/>
        </w:rPr>
        <w:t>使用循环模拟从两个初始路口开始，按照 X 和 Y 两个方向的移动，直到：</w:t>
      </w:r>
    </w:p>
    <w:p w14:paraId="770D8CB3" w14:textId="77777777" w:rsidR="00AC72AD" w:rsidRPr="00465C50" w:rsidRDefault="00AC72AD" w:rsidP="00465C50">
      <w:pPr>
        <w:rPr>
          <w:rFonts w:ascii="宋体" w:hAnsi="宋体" w:hint="eastAsia"/>
          <w:sz w:val="24"/>
          <w:szCs w:val="24"/>
        </w:rPr>
      </w:pPr>
      <w:r w:rsidRPr="00465C50">
        <w:rPr>
          <w:rFonts w:ascii="宋体" w:hAnsi="宋体"/>
          <w:sz w:val="24"/>
          <w:szCs w:val="24"/>
        </w:rPr>
        <w:t>在移动的某一时刻，col[n1] != col[n2] 或 col[n3] != col[n4]，即两路口类型不同。</w:t>
      </w:r>
    </w:p>
    <w:p w14:paraId="5DDBA02B" w14:textId="77777777" w:rsidR="00AC72AD" w:rsidRPr="00465C50" w:rsidRDefault="00AC72AD" w:rsidP="00465C50">
      <w:pPr>
        <w:rPr>
          <w:rFonts w:ascii="宋体" w:hAnsi="宋体" w:hint="eastAsia"/>
          <w:sz w:val="24"/>
          <w:szCs w:val="24"/>
        </w:rPr>
      </w:pPr>
      <w:r w:rsidRPr="00465C50">
        <w:rPr>
          <w:rFonts w:ascii="宋体" w:hAnsi="宋体"/>
          <w:sz w:val="24"/>
          <w:szCs w:val="24"/>
        </w:rPr>
        <w:t>或者移动超过一定次数仍无法找到类型不同的路口。</w:t>
      </w:r>
    </w:p>
    <w:p w14:paraId="4D9C7640" w14:textId="77777777" w:rsidR="00AC72AD" w:rsidRPr="00465C50" w:rsidRDefault="00AC72AD" w:rsidP="00465C50">
      <w:pPr>
        <w:rPr>
          <w:rFonts w:ascii="宋体" w:hAnsi="宋体" w:hint="eastAsia"/>
          <w:sz w:val="24"/>
          <w:szCs w:val="24"/>
        </w:rPr>
      </w:pPr>
      <w:r w:rsidRPr="00465C50">
        <w:rPr>
          <w:rFonts w:ascii="宋体" w:hAnsi="宋体"/>
          <w:sz w:val="24"/>
          <w:szCs w:val="24"/>
        </w:rPr>
        <w:t>终止条件：</w:t>
      </w:r>
    </w:p>
    <w:p w14:paraId="06714CEC" w14:textId="77777777" w:rsidR="00AC72AD" w:rsidRPr="00465C50" w:rsidRDefault="00AC72AD" w:rsidP="00465C50">
      <w:pPr>
        <w:rPr>
          <w:rFonts w:ascii="宋体" w:hAnsi="宋体" w:hint="eastAsia"/>
          <w:sz w:val="24"/>
          <w:szCs w:val="24"/>
        </w:rPr>
      </w:pPr>
      <w:r w:rsidRPr="00465C50">
        <w:rPr>
          <w:rFonts w:ascii="宋体" w:hAnsi="宋体"/>
          <w:sz w:val="24"/>
          <w:szCs w:val="24"/>
        </w:rPr>
        <w:t>如果两组路径（X 和 Y）在任意时刻的类型不同时，记录当前步数并终止模拟。</w:t>
      </w:r>
    </w:p>
    <w:p w14:paraId="43A09AC7" w14:textId="77777777" w:rsidR="00AC72AD" w:rsidRPr="00465C50" w:rsidRDefault="00AC72AD" w:rsidP="00465C50">
      <w:pPr>
        <w:rPr>
          <w:rFonts w:ascii="宋体" w:hAnsi="宋体" w:hint="eastAsia"/>
          <w:sz w:val="24"/>
          <w:szCs w:val="24"/>
        </w:rPr>
      </w:pPr>
      <w:r w:rsidRPr="00465C50">
        <w:rPr>
          <w:rFonts w:ascii="宋体" w:hAnsi="宋体"/>
          <w:sz w:val="24"/>
          <w:szCs w:val="24"/>
        </w:rPr>
        <w:t>如果循环达到最大步数仍未终止（每个路口最多访问 n*4 次），输出 GG，表示无法判断路口独特度。</w:t>
      </w:r>
    </w:p>
    <w:p w14:paraId="035EA21B" w14:textId="77777777" w:rsidR="00AC72AD" w:rsidRPr="00465C50" w:rsidRDefault="00AC72AD" w:rsidP="00465C50">
      <w:pPr>
        <w:rPr>
          <w:rFonts w:ascii="宋体" w:hAnsi="宋体" w:hint="eastAsia"/>
          <w:sz w:val="24"/>
          <w:szCs w:val="24"/>
        </w:rPr>
      </w:pPr>
      <w:r w:rsidRPr="00465C50">
        <w:rPr>
          <w:rFonts w:ascii="宋体" w:hAnsi="宋体"/>
          <w:sz w:val="24"/>
          <w:szCs w:val="24"/>
        </w:rPr>
        <w:t>复杂度控制：</w:t>
      </w:r>
    </w:p>
    <w:p w14:paraId="607DA92B" w14:textId="77777777" w:rsidR="00AC72AD" w:rsidRPr="00465C50" w:rsidRDefault="00AC72AD" w:rsidP="00465C50">
      <w:pPr>
        <w:rPr>
          <w:rFonts w:ascii="宋体" w:hAnsi="宋体" w:hint="eastAsia"/>
          <w:sz w:val="24"/>
          <w:szCs w:val="24"/>
        </w:rPr>
      </w:pPr>
      <w:r w:rsidRPr="00465C50">
        <w:rPr>
          <w:rFonts w:ascii="宋体" w:hAnsi="宋体"/>
          <w:sz w:val="24"/>
          <w:szCs w:val="24"/>
        </w:rPr>
        <w:t>使用循环最大步数 n*4 来限制模拟次数，避免无限循环。</w:t>
      </w:r>
    </w:p>
    <w:p w14:paraId="34C672A2" w14:textId="64E332BF" w:rsidR="00AC72AD" w:rsidRPr="00AC72AD" w:rsidRDefault="00AC72AD" w:rsidP="002E35A1">
      <w:pPr>
        <w:rPr>
          <w:b/>
          <w:bCs/>
          <w:sz w:val="24"/>
        </w:rPr>
      </w:pPr>
    </w:p>
    <w:p w14:paraId="5B0EA251" w14:textId="77777777" w:rsidR="00AC72AD" w:rsidRDefault="00AC72AD" w:rsidP="002E35A1">
      <w:pPr>
        <w:rPr>
          <w:b/>
          <w:bCs/>
          <w:sz w:val="24"/>
        </w:rPr>
      </w:pPr>
    </w:p>
    <w:p w14:paraId="43713E9D" w14:textId="77777777" w:rsidR="002E35A1" w:rsidRDefault="002E35A1" w:rsidP="002E35A1">
      <w:pPr>
        <w:jc w:val="left"/>
        <w:rPr>
          <w:b/>
          <w:bCs/>
          <w:sz w:val="24"/>
        </w:rPr>
      </w:pPr>
      <w:r>
        <w:rPr>
          <w:rFonts w:hint="eastAsia"/>
          <w:b/>
          <w:bCs/>
          <w:sz w:val="24"/>
        </w:rPr>
        <w:t>具体解法：</w:t>
      </w:r>
    </w:p>
    <w:p w14:paraId="693B6374"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266339CD"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mn</w:t>
      </w:r>
      <w:r>
        <w:rPr>
          <w:rFonts w:ascii="新宋体" w:eastAsia="新宋体" w:cs="新宋体"/>
          <w:color w:val="000000"/>
          <w:kern w:val="0"/>
          <w:sz w:val="19"/>
          <w:szCs w:val="19"/>
        </w:rPr>
        <w:t xml:space="preserve"> 200005</w:t>
      </w:r>
    </w:p>
    <w:p w14:paraId="47AD2D16"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9A786FF"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n,a,b,vx[</w:t>
      </w:r>
      <w:r>
        <w:rPr>
          <w:rFonts w:ascii="新宋体" w:eastAsia="新宋体" w:cs="新宋体"/>
          <w:color w:val="6F008A"/>
          <w:kern w:val="0"/>
          <w:sz w:val="19"/>
          <w:szCs w:val="19"/>
        </w:rPr>
        <w:t>mn</w:t>
      </w:r>
      <w:r>
        <w:rPr>
          <w:rFonts w:ascii="新宋体" w:eastAsia="新宋体" w:cs="新宋体"/>
          <w:color w:val="000000"/>
          <w:kern w:val="0"/>
          <w:sz w:val="19"/>
          <w:szCs w:val="19"/>
        </w:rPr>
        <w:t>],vy[</w:t>
      </w:r>
      <w:r>
        <w:rPr>
          <w:rFonts w:ascii="新宋体" w:eastAsia="新宋体" w:cs="新宋体"/>
          <w:color w:val="6F008A"/>
          <w:kern w:val="0"/>
          <w:sz w:val="19"/>
          <w:szCs w:val="19"/>
        </w:rPr>
        <w:t>mn</w:t>
      </w:r>
      <w:r>
        <w:rPr>
          <w:rFonts w:ascii="新宋体" w:eastAsia="新宋体" w:cs="新宋体"/>
          <w:color w:val="000000"/>
          <w:kern w:val="0"/>
          <w:sz w:val="19"/>
          <w:szCs w:val="19"/>
        </w:rPr>
        <w:t>],col[</w:t>
      </w:r>
      <w:r>
        <w:rPr>
          <w:rFonts w:ascii="新宋体" w:eastAsia="新宋体" w:cs="新宋体"/>
          <w:color w:val="6F008A"/>
          <w:kern w:val="0"/>
          <w:sz w:val="19"/>
          <w:szCs w:val="19"/>
        </w:rPr>
        <w:t>mn</w:t>
      </w:r>
      <w:r>
        <w:rPr>
          <w:rFonts w:ascii="新宋体" w:eastAsia="新宋体" w:cs="新宋体"/>
          <w:color w:val="000000"/>
          <w:kern w:val="0"/>
          <w:sz w:val="19"/>
          <w:szCs w:val="19"/>
        </w:rPr>
        <w:t>];</w:t>
      </w:r>
    </w:p>
    <w:p w14:paraId="0AF2D4F5"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work() {</w:t>
      </w:r>
    </w:p>
    <w:p w14:paraId="20E07932"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"%d%d%d"</w:t>
      </w:r>
      <w:r>
        <w:rPr>
          <w:rFonts w:ascii="新宋体" w:eastAsia="新宋体" w:cs="新宋体"/>
          <w:color w:val="000000"/>
          <w:kern w:val="0"/>
          <w:sz w:val="19"/>
          <w:szCs w:val="19"/>
        </w:rPr>
        <w:t>,&amp;n,&amp;a,&amp;b);</w:t>
      </w:r>
    </w:p>
    <w:p w14:paraId="5E9643DC"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i&lt;n; ++i)</w:t>
      </w:r>
    </w:p>
    <w:p w14:paraId="45B640D0"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scanf(</w:t>
      </w:r>
      <w:r>
        <w:rPr>
          <w:rFonts w:ascii="新宋体" w:eastAsia="新宋体" w:cs="新宋体"/>
          <w:color w:val="A31515"/>
          <w:kern w:val="0"/>
          <w:sz w:val="19"/>
          <w:szCs w:val="19"/>
        </w:rPr>
        <w:t>"%d%d%d"</w:t>
      </w:r>
      <w:r>
        <w:rPr>
          <w:rFonts w:ascii="新宋体" w:eastAsia="新宋体" w:cs="新宋体"/>
          <w:color w:val="000000"/>
          <w:kern w:val="0"/>
          <w:sz w:val="19"/>
          <w:szCs w:val="19"/>
        </w:rPr>
        <w:t>,&amp;vx[i],&amp;vy[i],&amp;col[i]);</w:t>
      </w:r>
    </w:p>
    <w:p w14:paraId="7BE148FF"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n1=a,n2=b,n3=a,n4=b,ans=-1;</w:t>
      </w:r>
    </w:p>
    <w:p w14:paraId="0CBA4BE3"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i&lt;=n*4; ++i) {</w:t>
      </w:r>
    </w:p>
    <w:p w14:paraId="61FDF0A5"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(col[n1]!=col[n2]||col[n3]!=col[n4]) {</w:t>
      </w:r>
    </w:p>
    <w:p w14:paraId="6605D816"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ans=i;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093F9E49"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68A80546"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n1=vx[n1]; n2=vx[n2];</w:t>
      </w:r>
    </w:p>
    <w:p w14:paraId="10DF3576"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n3=vy[n3]; n4=vy[n4];</w:t>
      </w:r>
    </w:p>
    <w:p w14:paraId="5E1299FA"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AA9E8CF"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(~ans) printf(</w:t>
      </w:r>
      <w:r>
        <w:rPr>
          <w:rFonts w:ascii="新宋体" w:eastAsia="新宋体" w:cs="新宋体"/>
          <w:color w:val="A31515"/>
          <w:kern w:val="0"/>
          <w:sz w:val="19"/>
          <w:szCs w:val="19"/>
        </w:rPr>
        <w:t>"%d\n"</w:t>
      </w:r>
      <w:r>
        <w:rPr>
          <w:rFonts w:ascii="新宋体" w:eastAsia="新宋体" w:cs="新宋体"/>
          <w:color w:val="000000"/>
          <w:kern w:val="0"/>
          <w:sz w:val="19"/>
          <w:szCs w:val="19"/>
        </w:rPr>
        <w:t>,ans);</w:t>
      </w:r>
    </w:p>
    <w:p w14:paraId="335510A3"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puts(</w:t>
      </w:r>
      <w:r>
        <w:rPr>
          <w:rFonts w:ascii="新宋体" w:eastAsia="新宋体" w:cs="新宋体"/>
          <w:color w:val="A31515"/>
          <w:kern w:val="0"/>
          <w:sz w:val="19"/>
          <w:szCs w:val="19"/>
        </w:rPr>
        <w:t>"GG"</w:t>
      </w:r>
      <w:r>
        <w:rPr>
          <w:rFonts w:ascii="新宋体" w:eastAsia="新宋体" w:cs="新宋体"/>
          <w:color w:val="000000"/>
          <w:kern w:val="0"/>
          <w:sz w:val="19"/>
          <w:szCs w:val="19"/>
        </w:rPr>
        <w:t>);</w:t>
      </w:r>
    </w:p>
    <w:p w14:paraId="616C02F9"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7BAE86C"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2873222C"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 scanf(</w:t>
      </w:r>
      <w:r>
        <w:rPr>
          <w:rFonts w:ascii="新宋体" w:eastAsia="新宋体" w:cs="新宋体"/>
          <w:color w:val="A31515"/>
          <w:kern w:val="0"/>
          <w:sz w:val="19"/>
          <w:szCs w:val="19"/>
        </w:rPr>
        <w:t>"%d"</w:t>
      </w:r>
      <w:r>
        <w:rPr>
          <w:rFonts w:ascii="新宋体" w:eastAsia="新宋体" w:cs="新宋体"/>
          <w:color w:val="000000"/>
          <w:kern w:val="0"/>
          <w:sz w:val="19"/>
          <w:szCs w:val="19"/>
        </w:rPr>
        <w:t>,&amp;T);</w:t>
      </w:r>
    </w:p>
    <w:p w14:paraId="63F2A888"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(T--) work();</w:t>
      </w:r>
    </w:p>
    <w:p w14:paraId="6F384C3C" w14:textId="77777777" w:rsidR="00AC72AD" w:rsidRDefault="00AC72AD" w:rsidP="00AC72AD">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783872AC" w14:textId="5DD18A0A" w:rsidR="00AC72AD" w:rsidRDefault="00AC72AD" w:rsidP="00AC72AD">
      <w:pPr>
        <w:jc w:val="left"/>
        <w:rPr>
          <w:b/>
          <w:bCs/>
          <w:sz w:val="24"/>
        </w:rPr>
      </w:pPr>
      <w:r>
        <w:rPr>
          <w:rFonts w:ascii="新宋体" w:eastAsia="新宋体" w:cs="新宋体"/>
          <w:color w:val="000000"/>
          <w:kern w:val="0"/>
          <w:sz w:val="19"/>
          <w:szCs w:val="19"/>
        </w:rPr>
        <w:t>}</w:t>
      </w:r>
    </w:p>
    <w:p w14:paraId="0227CEDE" w14:textId="77777777" w:rsidR="00AC72AD"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 xml:space="preserve">F </w:t>
      </w:r>
    </w:p>
    <w:p w14:paraId="68C1D820" w14:textId="77777777" w:rsidR="00887352" w:rsidRPr="00465C50" w:rsidRDefault="00887352" w:rsidP="00AC72AD">
      <w:pPr>
        <w:rPr>
          <w:rFonts w:ascii="宋体" w:hAnsi="宋体"/>
          <w:sz w:val="24"/>
          <w:szCs w:val="24"/>
        </w:rPr>
      </w:pPr>
      <w:r w:rsidRPr="00465C50">
        <w:rPr>
          <w:rFonts w:ascii="宋体" w:hAnsi="宋体"/>
          <w:sz w:val="24"/>
          <w:szCs w:val="24"/>
        </w:rPr>
        <w:t xml:space="preserve">太阳能光发电是指无需通过热过程直接将光能转变为电能的发电方式。 它 包括光伏发电、光化学发电、光感应发电和光生物发电。 光伏发电是利用太阳 能级半导体电子器件有效地吸收太阳光辐射能，并使之转变成电能的直接发电方 式，是当今太阳光发电的主流。 光伏板组件是一种暴露在阳光下便会产生直流电的发电装置，由几乎全部以 半导体物料（例如硅）制成的固体光伏电池组成。简单的光伏电池可为手表以及 计算机提供能源，较复杂的光伏系统可为房屋提供照明以及交通信号灯和监控系 统，并入电网供电。 现在，科研人员想要研发新的太阳能板材料，在n个仓库中存放了n种原始 材料，有n-1条道路将这n个仓库连接在一起，每条道路连接着两个仓库，进行 新材料的合成必须使用两种原始材料。考虑到运输成本和材料成本，只能选择被 一条道路直接相连的两个仓库中的原始材料进行合成，且每种原始材料只能被使 用一次。在两种原始材料合成之后，得到的新材料的吸光能力为两种原始材料的 吸光能力之乘积。现在科研人员想要知道，合成的新材料的吸光能力的总和最大 是多少。 </w:t>
      </w:r>
    </w:p>
    <w:p w14:paraId="7EBFC315" w14:textId="1DABF424" w:rsidR="00887352" w:rsidRPr="00465C50" w:rsidRDefault="00887352" w:rsidP="00AC72AD">
      <w:pPr>
        <w:rPr>
          <w:rFonts w:ascii="宋体" w:hAnsi="宋体"/>
          <w:sz w:val="24"/>
          <w:szCs w:val="24"/>
        </w:rPr>
      </w:pPr>
      <w:r w:rsidRPr="00465C50">
        <w:rPr>
          <w:rFonts w:ascii="宋体" w:hAnsi="宋体"/>
          <w:sz w:val="24"/>
          <w:szCs w:val="24"/>
        </w:rPr>
        <w:t xml:space="preserve">输入说明： 第一行一个正整数：n 第二行到第n行每行两个整数：ai, bi表示仓库ai和仓库bi之间存在道路， 第n+1行n个正整数：vi，表示仓库i中的原始材料的吸光能力 </w:t>
      </w:r>
    </w:p>
    <w:p w14:paraId="5FCCF489" w14:textId="54CE05C2" w:rsidR="00887352" w:rsidRPr="00465C50" w:rsidRDefault="00887352" w:rsidP="00AC72AD">
      <w:pPr>
        <w:rPr>
          <w:rFonts w:ascii="宋体" w:hAnsi="宋体"/>
          <w:sz w:val="24"/>
          <w:szCs w:val="24"/>
        </w:rPr>
      </w:pPr>
      <w:r w:rsidRPr="00465C50">
        <w:rPr>
          <w:rFonts w:ascii="宋体" w:hAnsi="宋体"/>
          <w:sz w:val="24"/>
          <w:szCs w:val="24"/>
        </w:rPr>
        <w:t xml:space="preserve">输出说明： 能够得到的最大的吸光能力总和。 </w:t>
      </w:r>
    </w:p>
    <w:p w14:paraId="617A064E" w14:textId="77777777" w:rsidR="00887352" w:rsidRPr="00465C50" w:rsidRDefault="00887352" w:rsidP="00AC72AD">
      <w:pPr>
        <w:rPr>
          <w:rFonts w:ascii="宋体" w:hAnsi="宋体"/>
          <w:sz w:val="24"/>
          <w:szCs w:val="24"/>
        </w:rPr>
      </w:pPr>
      <w:r w:rsidRPr="00465C50">
        <w:rPr>
          <w:rFonts w:ascii="宋体" w:hAnsi="宋体"/>
          <w:sz w:val="24"/>
          <w:szCs w:val="24"/>
        </w:rPr>
        <w:t>输入样例： 5 1 2</w:t>
      </w:r>
      <w:r w:rsidRPr="00465C50">
        <w:rPr>
          <w:rFonts w:ascii="宋体" w:hAnsi="宋体" w:hint="eastAsia"/>
          <w:sz w:val="24"/>
          <w:szCs w:val="24"/>
        </w:rPr>
        <w:t xml:space="preserve"> </w:t>
      </w:r>
      <w:r w:rsidRPr="00465C50">
        <w:rPr>
          <w:rFonts w:ascii="宋体" w:hAnsi="宋体"/>
          <w:sz w:val="24"/>
          <w:szCs w:val="24"/>
        </w:rPr>
        <w:t xml:space="preserve">1 3 2 4 2 5 1 2 3 4 5 </w:t>
      </w:r>
    </w:p>
    <w:p w14:paraId="54AA3F33" w14:textId="75553909" w:rsidR="00887352" w:rsidRPr="00465C50" w:rsidRDefault="00887352" w:rsidP="00AC72AD">
      <w:pPr>
        <w:rPr>
          <w:rFonts w:ascii="宋体" w:hAnsi="宋体"/>
          <w:sz w:val="24"/>
          <w:szCs w:val="24"/>
        </w:rPr>
      </w:pPr>
      <w:r w:rsidRPr="00465C50">
        <w:rPr>
          <w:rFonts w:ascii="宋体" w:hAnsi="宋体"/>
          <w:sz w:val="24"/>
          <w:szCs w:val="24"/>
        </w:rPr>
        <w:t>输出样例： 13</w:t>
      </w:r>
    </w:p>
    <w:p w14:paraId="30AAE88A" w14:textId="77777777" w:rsidR="00887352" w:rsidRDefault="00887352" w:rsidP="00AC72AD">
      <w:pPr>
        <w:rPr>
          <w:shd w:val="clear" w:color="auto" w:fill="FFFFFF"/>
        </w:rPr>
      </w:pPr>
    </w:p>
    <w:p w14:paraId="1E750A1C" w14:textId="44B6084B" w:rsidR="00D544C7" w:rsidRPr="00D544C7" w:rsidRDefault="002E35A1" w:rsidP="00D544C7">
      <w:pPr>
        <w:rPr>
          <w:b/>
          <w:bCs/>
          <w:sz w:val="24"/>
        </w:rPr>
      </w:pPr>
      <w:r>
        <w:rPr>
          <w:rFonts w:hint="eastAsia"/>
          <w:b/>
          <w:bCs/>
          <w:sz w:val="24"/>
        </w:rPr>
        <w:t>解题思路：</w:t>
      </w:r>
    </w:p>
    <w:p w14:paraId="0B119CA2" w14:textId="77777777" w:rsidR="00D544C7" w:rsidRPr="00465C50" w:rsidRDefault="00D544C7" w:rsidP="00465C50">
      <w:pPr>
        <w:rPr>
          <w:rFonts w:ascii="宋体" w:hAnsi="宋体" w:hint="eastAsia"/>
          <w:sz w:val="24"/>
          <w:szCs w:val="24"/>
        </w:rPr>
      </w:pPr>
      <w:r w:rsidRPr="00465C50">
        <w:rPr>
          <w:rFonts w:ascii="宋体" w:hAnsi="宋体"/>
          <w:sz w:val="24"/>
          <w:szCs w:val="24"/>
        </w:rPr>
        <w:t>给定 n 个节点（仓库），每个节点有一个吸光能力值 a[i]。</w:t>
      </w:r>
    </w:p>
    <w:p w14:paraId="3DB298C4" w14:textId="77777777" w:rsidR="00D544C7" w:rsidRPr="00465C50" w:rsidRDefault="00D544C7" w:rsidP="00465C50">
      <w:pPr>
        <w:rPr>
          <w:rFonts w:ascii="宋体" w:hAnsi="宋体" w:hint="eastAsia"/>
          <w:sz w:val="24"/>
          <w:szCs w:val="24"/>
        </w:rPr>
      </w:pPr>
      <w:r w:rsidRPr="00465C50">
        <w:rPr>
          <w:rFonts w:ascii="宋体" w:hAnsi="宋体"/>
          <w:sz w:val="24"/>
          <w:szCs w:val="24"/>
        </w:rPr>
        <w:t>树的边代表两个仓库之间可以直接合成的限制条件。</w:t>
      </w:r>
    </w:p>
    <w:p w14:paraId="079B6D99" w14:textId="77777777" w:rsidR="00D544C7" w:rsidRPr="00465C50" w:rsidRDefault="00D544C7" w:rsidP="00465C50">
      <w:pPr>
        <w:rPr>
          <w:rFonts w:ascii="宋体" w:hAnsi="宋体" w:hint="eastAsia"/>
          <w:sz w:val="24"/>
          <w:szCs w:val="24"/>
        </w:rPr>
      </w:pPr>
      <w:r w:rsidRPr="00465C50">
        <w:rPr>
          <w:rFonts w:ascii="宋体" w:hAnsi="宋体"/>
          <w:sz w:val="24"/>
          <w:szCs w:val="24"/>
        </w:rPr>
        <w:t>合成操作必须满足：</w:t>
      </w:r>
    </w:p>
    <w:p w14:paraId="70C84A9D" w14:textId="77777777" w:rsidR="00D544C7" w:rsidRPr="00465C50" w:rsidRDefault="00D544C7" w:rsidP="00465C50">
      <w:pPr>
        <w:rPr>
          <w:rFonts w:ascii="宋体" w:hAnsi="宋体" w:hint="eastAsia"/>
          <w:sz w:val="24"/>
          <w:szCs w:val="24"/>
        </w:rPr>
      </w:pPr>
      <w:r w:rsidRPr="00465C50">
        <w:rPr>
          <w:rFonts w:ascii="宋体" w:hAnsi="宋体"/>
          <w:sz w:val="24"/>
          <w:szCs w:val="24"/>
        </w:rPr>
        <w:t>每条边只能被用一次。</w:t>
      </w:r>
    </w:p>
    <w:p w14:paraId="4EE3668A" w14:textId="77777777" w:rsidR="00D544C7" w:rsidRPr="00465C50" w:rsidRDefault="00D544C7" w:rsidP="00465C50">
      <w:pPr>
        <w:rPr>
          <w:rFonts w:ascii="宋体" w:hAnsi="宋体" w:hint="eastAsia"/>
          <w:sz w:val="24"/>
          <w:szCs w:val="24"/>
        </w:rPr>
      </w:pPr>
      <w:r w:rsidRPr="00465C50">
        <w:rPr>
          <w:rFonts w:ascii="宋体" w:hAnsi="宋体"/>
          <w:sz w:val="24"/>
          <w:szCs w:val="24"/>
        </w:rPr>
        <w:t>每个节点的原始材料只能被使用一次。</w:t>
      </w:r>
    </w:p>
    <w:p w14:paraId="04E19F91" w14:textId="77777777" w:rsidR="00D544C7" w:rsidRPr="00465C50" w:rsidRDefault="00D544C7" w:rsidP="00465C50">
      <w:pPr>
        <w:rPr>
          <w:rFonts w:ascii="宋体" w:hAnsi="宋体" w:hint="eastAsia"/>
          <w:sz w:val="24"/>
          <w:szCs w:val="24"/>
        </w:rPr>
      </w:pPr>
      <w:r w:rsidRPr="00465C50">
        <w:rPr>
          <w:rFonts w:ascii="宋体" w:hAnsi="宋体"/>
          <w:sz w:val="24"/>
          <w:szCs w:val="24"/>
        </w:rPr>
        <w:t>合成的吸光能力为两节点权值的乘积。</w:t>
      </w:r>
    </w:p>
    <w:p w14:paraId="5EB33293" w14:textId="77777777" w:rsidR="00D544C7" w:rsidRPr="00465C50" w:rsidRDefault="00D544C7" w:rsidP="00465C50">
      <w:pPr>
        <w:rPr>
          <w:rFonts w:ascii="宋体" w:hAnsi="宋体" w:hint="eastAsia"/>
          <w:sz w:val="24"/>
          <w:szCs w:val="24"/>
        </w:rPr>
      </w:pPr>
      <w:r w:rsidRPr="00465C50">
        <w:rPr>
          <w:rFonts w:ascii="宋体" w:hAnsi="宋体"/>
          <w:sz w:val="24"/>
          <w:szCs w:val="24"/>
        </w:rPr>
        <w:lastRenderedPageBreak/>
        <w:t>目标：</w:t>
      </w:r>
    </w:p>
    <w:p w14:paraId="1BA81463" w14:textId="77777777" w:rsidR="00D544C7" w:rsidRPr="00465C50" w:rsidRDefault="00D544C7" w:rsidP="00465C50">
      <w:pPr>
        <w:rPr>
          <w:rFonts w:ascii="宋体" w:hAnsi="宋体" w:hint="eastAsia"/>
          <w:sz w:val="24"/>
          <w:szCs w:val="24"/>
        </w:rPr>
      </w:pPr>
      <w:r w:rsidRPr="00465C50">
        <w:rPr>
          <w:rFonts w:ascii="宋体" w:hAnsi="宋体"/>
          <w:sz w:val="24"/>
          <w:szCs w:val="24"/>
        </w:rPr>
        <w:t>找到合成新材料的吸光能力总和的最大值。</w:t>
      </w:r>
    </w:p>
    <w:p w14:paraId="1A22CB6C" w14:textId="77777777" w:rsidR="00D544C7" w:rsidRPr="00465C50" w:rsidRDefault="00D544C7" w:rsidP="00465C50">
      <w:pPr>
        <w:rPr>
          <w:rFonts w:ascii="宋体" w:hAnsi="宋体" w:hint="eastAsia"/>
          <w:sz w:val="24"/>
          <w:szCs w:val="24"/>
        </w:rPr>
      </w:pPr>
      <w:r w:rsidRPr="00465C50">
        <w:rPr>
          <w:rFonts w:ascii="宋体" w:hAnsi="宋体"/>
          <w:sz w:val="24"/>
          <w:szCs w:val="24"/>
        </w:rPr>
        <w:t>动态规划状态设计：</w:t>
      </w:r>
    </w:p>
    <w:p w14:paraId="43E29D37" w14:textId="77777777" w:rsidR="00D544C7" w:rsidRPr="00465C50" w:rsidRDefault="00D544C7" w:rsidP="00465C50">
      <w:pPr>
        <w:rPr>
          <w:rFonts w:ascii="宋体" w:hAnsi="宋体" w:hint="eastAsia"/>
          <w:sz w:val="24"/>
          <w:szCs w:val="24"/>
        </w:rPr>
      </w:pPr>
      <w:r w:rsidRPr="00465C50">
        <w:rPr>
          <w:rFonts w:ascii="宋体" w:hAnsi="宋体"/>
          <w:sz w:val="24"/>
          <w:szCs w:val="24"/>
        </w:rPr>
        <w:t>定义状态：</w:t>
      </w:r>
    </w:p>
    <w:p w14:paraId="67B61C8C" w14:textId="77777777" w:rsidR="00D544C7" w:rsidRPr="00465C50" w:rsidRDefault="00D544C7" w:rsidP="00465C50">
      <w:pPr>
        <w:rPr>
          <w:rFonts w:ascii="宋体" w:hAnsi="宋体" w:hint="eastAsia"/>
          <w:sz w:val="24"/>
          <w:szCs w:val="24"/>
        </w:rPr>
      </w:pPr>
      <w:r w:rsidRPr="00465C50">
        <w:rPr>
          <w:rFonts w:ascii="宋体" w:hAnsi="宋体"/>
          <w:sz w:val="24"/>
          <w:szCs w:val="24"/>
        </w:rPr>
        <w:t>f1[x]：表示以节点 x 为根的子树中，不包含与父节点合成时的最大吸光能力和。</w:t>
      </w:r>
    </w:p>
    <w:p w14:paraId="50721155" w14:textId="77777777" w:rsidR="00D544C7" w:rsidRPr="00465C50" w:rsidRDefault="00D544C7" w:rsidP="00465C50">
      <w:pPr>
        <w:rPr>
          <w:rFonts w:ascii="宋体" w:hAnsi="宋体" w:hint="eastAsia"/>
          <w:sz w:val="24"/>
          <w:szCs w:val="24"/>
        </w:rPr>
      </w:pPr>
      <w:r w:rsidRPr="00465C50">
        <w:rPr>
          <w:rFonts w:ascii="宋体" w:hAnsi="宋体"/>
          <w:sz w:val="24"/>
          <w:szCs w:val="24"/>
        </w:rPr>
        <w:t>f2[x]：表示以节点 x 为根的子树中，包含与父节点合成时的最大吸光能力和。</w:t>
      </w:r>
    </w:p>
    <w:p w14:paraId="430FC7FD" w14:textId="77777777" w:rsidR="00D544C7" w:rsidRPr="00465C50" w:rsidRDefault="00D544C7" w:rsidP="00465C50">
      <w:pPr>
        <w:rPr>
          <w:rFonts w:ascii="宋体" w:hAnsi="宋体" w:hint="eastAsia"/>
          <w:sz w:val="24"/>
          <w:szCs w:val="24"/>
        </w:rPr>
      </w:pPr>
      <w:r w:rsidRPr="00465C50">
        <w:rPr>
          <w:rFonts w:ascii="宋体" w:hAnsi="宋体"/>
          <w:sz w:val="24"/>
          <w:szCs w:val="24"/>
        </w:rPr>
        <w:t>转移关系：</w:t>
      </w:r>
    </w:p>
    <w:p w14:paraId="4F781425" w14:textId="77777777" w:rsidR="00D544C7" w:rsidRPr="00465C50" w:rsidRDefault="00D544C7" w:rsidP="00465C50">
      <w:pPr>
        <w:rPr>
          <w:rFonts w:ascii="宋体" w:hAnsi="宋体" w:hint="eastAsia"/>
          <w:sz w:val="24"/>
          <w:szCs w:val="24"/>
        </w:rPr>
      </w:pPr>
      <w:r w:rsidRPr="00465C50">
        <w:rPr>
          <w:rFonts w:ascii="宋体" w:hAnsi="宋体"/>
          <w:sz w:val="24"/>
          <w:szCs w:val="24"/>
        </w:rPr>
        <w:t>f1[x] = ∑ max(f1[v], f2[v])，即当前节点不与父节点合成时，子节点可以选择合成或不合成的最大值。</w:t>
      </w:r>
    </w:p>
    <w:p w14:paraId="44C213F3" w14:textId="025E5224" w:rsidR="00D544C7" w:rsidRPr="00465C50" w:rsidRDefault="00D544C7" w:rsidP="00465C50">
      <w:pPr>
        <w:rPr>
          <w:rFonts w:ascii="宋体" w:hAnsi="宋体" w:hint="eastAsia"/>
          <w:sz w:val="24"/>
          <w:szCs w:val="24"/>
        </w:rPr>
      </w:pPr>
      <w:r w:rsidRPr="00465C50">
        <w:rPr>
          <w:rFonts w:ascii="宋体" w:hAnsi="宋体"/>
          <w:sz w:val="24"/>
          <w:szCs w:val="24"/>
        </w:rPr>
        <w:t>f2[x] 的计算更复杂，需要考虑当前节点 x 与子节点 v 合成时的情况：</w:t>
      </w:r>
    </w:p>
    <w:p w14:paraId="64842C03" w14:textId="77777777" w:rsidR="00D544C7" w:rsidRPr="00465C50" w:rsidRDefault="00D544C7" w:rsidP="00465C50">
      <w:pPr>
        <w:rPr>
          <w:rFonts w:ascii="宋体" w:hAnsi="宋体" w:hint="eastAsia"/>
          <w:sz w:val="24"/>
          <w:szCs w:val="24"/>
        </w:rPr>
      </w:pPr>
      <w:r w:rsidRPr="00465C50">
        <w:rPr>
          <w:rFonts w:ascii="宋体" w:hAnsi="宋体"/>
          <w:sz w:val="24"/>
          <w:szCs w:val="24"/>
        </w:rPr>
        <w:t>f2[x] = max(f2[x], f1[x] - max(f1[v], f2[v]) + f1[v] + a[x] * a[v]);</w:t>
      </w:r>
    </w:p>
    <w:p w14:paraId="3D996E05" w14:textId="77777777" w:rsidR="00D544C7" w:rsidRPr="00465C50" w:rsidRDefault="00D544C7" w:rsidP="00465C50">
      <w:pPr>
        <w:rPr>
          <w:rFonts w:ascii="宋体" w:hAnsi="宋体" w:hint="eastAsia"/>
          <w:sz w:val="24"/>
          <w:szCs w:val="24"/>
        </w:rPr>
      </w:pPr>
      <w:r w:rsidRPr="00465C50">
        <w:rPr>
          <w:rFonts w:ascii="宋体" w:hAnsi="宋体"/>
          <w:sz w:val="24"/>
          <w:szCs w:val="24"/>
        </w:rPr>
        <w:t>这里的转移表示：</w:t>
      </w:r>
    </w:p>
    <w:p w14:paraId="421E841E" w14:textId="77777777" w:rsidR="00D544C7" w:rsidRPr="00465C50" w:rsidRDefault="00D544C7" w:rsidP="00465C50">
      <w:pPr>
        <w:rPr>
          <w:rFonts w:ascii="宋体" w:hAnsi="宋体" w:hint="eastAsia"/>
          <w:sz w:val="24"/>
          <w:szCs w:val="24"/>
        </w:rPr>
      </w:pPr>
      <w:r w:rsidRPr="00465C50">
        <w:rPr>
          <w:rFonts w:ascii="宋体" w:hAnsi="宋体"/>
          <w:sz w:val="24"/>
          <w:szCs w:val="24"/>
        </w:rPr>
        <w:t>首先，计算 f1[x] 的值，然后将子节点 v 的贡献从 f1[x] 中移除。</w:t>
      </w:r>
    </w:p>
    <w:p w14:paraId="27BF459F" w14:textId="77777777" w:rsidR="00D544C7" w:rsidRPr="00465C50" w:rsidRDefault="00D544C7" w:rsidP="00465C50">
      <w:pPr>
        <w:rPr>
          <w:rFonts w:ascii="宋体" w:hAnsi="宋体" w:hint="eastAsia"/>
          <w:sz w:val="24"/>
          <w:szCs w:val="24"/>
        </w:rPr>
      </w:pPr>
      <w:r w:rsidRPr="00465C50">
        <w:rPr>
          <w:rFonts w:ascii="宋体" w:hAnsi="宋体"/>
          <w:sz w:val="24"/>
          <w:szCs w:val="24"/>
        </w:rPr>
        <w:t>加入节点 x 和 v 合成的值 a[x] * a[v]。</w:t>
      </w:r>
    </w:p>
    <w:p w14:paraId="30363B47" w14:textId="5BF59F4D" w:rsidR="00887352" w:rsidRDefault="00887352" w:rsidP="002E35A1">
      <w:pPr>
        <w:rPr>
          <w:b/>
          <w:bCs/>
          <w:sz w:val="24"/>
        </w:rPr>
      </w:pPr>
    </w:p>
    <w:p w14:paraId="50AFA71F" w14:textId="77777777" w:rsidR="002E35A1" w:rsidRDefault="002E35A1" w:rsidP="002E35A1">
      <w:pPr>
        <w:jc w:val="left"/>
        <w:rPr>
          <w:b/>
          <w:bCs/>
          <w:sz w:val="24"/>
        </w:rPr>
      </w:pPr>
      <w:r>
        <w:rPr>
          <w:rFonts w:hint="eastAsia"/>
          <w:b/>
          <w:bCs/>
          <w:sz w:val="24"/>
        </w:rPr>
        <w:t>具体解法：</w:t>
      </w:r>
    </w:p>
    <w:p w14:paraId="40B8E19D"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0FB425D2"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mn</w:t>
      </w:r>
      <w:r>
        <w:rPr>
          <w:rFonts w:ascii="新宋体" w:eastAsia="新宋体" w:cs="新宋体"/>
          <w:color w:val="000000"/>
          <w:kern w:val="0"/>
          <w:sz w:val="19"/>
          <w:szCs w:val="19"/>
        </w:rPr>
        <w:t xml:space="preserve"> 200005</w:t>
      </w:r>
    </w:p>
    <w:p w14:paraId="0D1B9E57"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7963A28"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n,head[</w:t>
      </w:r>
      <w:r>
        <w:rPr>
          <w:rFonts w:ascii="新宋体" w:eastAsia="新宋体" w:cs="新宋体"/>
          <w:color w:val="6F008A"/>
          <w:kern w:val="0"/>
          <w:sz w:val="19"/>
          <w:szCs w:val="19"/>
        </w:rPr>
        <w:t>mn</w:t>
      </w:r>
      <w:r>
        <w:rPr>
          <w:rFonts w:ascii="新宋体" w:eastAsia="新宋体" w:cs="新宋体"/>
          <w:color w:val="000000"/>
          <w:kern w:val="0"/>
          <w:sz w:val="19"/>
          <w:szCs w:val="19"/>
        </w:rPr>
        <w:t>],tot;</w:t>
      </w:r>
    </w:p>
    <w:p w14:paraId="59420678"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a[</w:t>
      </w:r>
      <w:r>
        <w:rPr>
          <w:rFonts w:ascii="新宋体" w:eastAsia="新宋体" w:cs="新宋体"/>
          <w:color w:val="6F008A"/>
          <w:kern w:val="0"/>
          <w:sz w:val="19"/>
          <w:szCs w:val="19"/>
        </w:rPr>
        <w:t>mn</w:t>
      </w:r>
      <w:r>
        <w:rPr>
          <w:rFonts w:ascii="新宋体" w:eastAsia="新宋体" w:cs="新宋体"/>
          <w:color w:val="000000"/>
          <w:kern w:val="0"/>
          <w:sz w:val="19"/>
          <w:szCs w:val="19"/>
        </w:rPr>
        <w:t>],f1[</w:t>
      </w:r>
      <w:r>
        <w:rPr>
          <w:rFonts w:ascii="新宋体" w:eastAsia="新宋体" w:cs="新宋体"/>
          <w:color w:val="6F008A"/>
          <w:kern w:val="0"/>
          <w:sz w:val="19"/>
          <w:szCs w:val="19"/>
        </w:rPr>
        <w:t>mn</w:t>
      </w:r>
      <w:r>
        <w:rPr>
          <w:rFonts w:ascii="新宋体" w:eastAsia="新宋体" w:cs="新宋体"/>
          <w:color w:val="000000"/>
          <w:kern w:val="0"/>
          <w:sz w:val="19"/>
          <w:szCs w:val="19"/>
        </w:rPr>
        <w:t>],f2[</w:t>
      </w:r>
      <w:r>
        <w:rPr>
          <w:rFonts w:ascii="新宋体" w:eastAsia="新宋体" w:cs="新宋体"/>
          <w:color w:val="6F008A"/>
          <w:kern w:val="0"/>
          <w:sz w:val="19"/>
          <w:szCs w:val="19"/>
        </w:rPr>
        <w:t>mn</w:t>
      </w:r>
      <w:r>
        <w:rPr>
          <w:rFonts w:ascii="新宋体" w:eastAsia="新宋体" w:cs="新宋体"/>
          <w:color w:val="000000"/>
          <w:kern w:val="0"/>
          <w:sz w:val="19"/>
          <w:szCs w:val="19"/>
        </w:rPr>
        <w:t>];</w:t>
      </w:r>
    </w:p>
    <w:p w14:paraId="54FEFFD6"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p>
    <w:p w14:paraId="55A99134"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v,ne;</w:t>
      </w:r>
    </w:p>
    <w:p w14:paraId="65345746"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edge[</w:t>
      </w:r>
      <w:r>
        <w:rPr>
          <w:rFonts w:ascii="新宋体" w:eastAsia="新宋体" w:cs="新宋体"/>
          <w:color w:val="6F008A"/>
          <w:kern w:val="0"/>
          <w:sz w:val="19"/>
          <w:szCs w:val="19"/>
        </w:rPr>
        <w:t>mn</w:t>
      </w:r>
      <w:r>
        <w:rPr>
          <w:rFonts w:ascii="新宋体" w:eastAsia="新宋体" w:cs="新宋体"/>
          <w:color w:val="000000"/>
          <w:kern w:val="0"/>
          <w:sz w:val="19"/>
          <w:szCs w:val="19"/>
        </w:rPr>
        <w:t>];</w:t>
      </w:r>
    </w:p>
    <w:p w14:paraId="2404FB0A"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6E1F639B"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edge[++tot].v=</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453D1B42"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edge[tot].ne=head[</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544B86D2"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head[</w:t>
      </w:r>
      <w:r>
        <w:rPr>
          <w:rFonts w:ascii="新宋体" w:eastAsia="新宋体" w:cs="新宋体"/>
          <w:color w:val="808080"/>
          <w:kern w:val="0"/>
          <w:sz w:val="19"/>
          <w:szCs w:val="19"/>
        </w:rPr>
        <w:t>x</w:t>
      </w:r>
      <w:r>
        <w:rPr>
          <w:rFonts w:ascii="新宋体" w:eastAsia="新宋体" w:cs="新宋体"/>
          <w:color w:val="000000"/>
          <w:kern w:val="0"/>
          <w:sz w:val="19"/>
          <w:szCs w:val="19"/>
        </w:rPr>
        <w:t>]=tot;</w:t>
      </w:r>
      <w:r>
        <w:rPr>
          <w:rFonts w:ascii="新宋体" w:eastAsia="新宋体" w:cs="新宋体"/>
          <w:color w:val="000000"/>
          <w:kern w:val="0"/>
          <w:sz w:val="19"/>
          <w:szCs w:val="19"/>
        </w:rPr>
        <w:tab/>
      </w:r>
    </w:p>
    <w:p w14:paraId="708009F1"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B0A52B7"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dfs(</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f</w:t>
      </w:r>
      <w:r>
        <w:rPr>
          <w:rFonts w:ascii="新宋体" w:eastAsia="新宋体" w:cs="新宋体"/>
          <w:color w:val="000000"/>
          <w:kern w:val="0"/>
          <w:sz w:val="19"/>
          <w:szCs w:val="19"/>
        </w:rPr>
        <w:t>) {</w:t>
      </w:r>
    </w:p>
    <w:p w14:paraId="56143389"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f1[</w:t>
      </w:r>
      <w:r>
        <w:rPr>
          <w:rFonts w:ascii="新宋体" w:eastAsia="新宋体" w:cs="新宋体"/>
          <w:color w:val="808080"/>
          <w:kern w:val="0"/>
          <w:sz w:val="19"/>
          <w:szCs w:val="19"/>
        </w:rPr>
        <w:t>x</w:t>
      </w:r>
      <w:r>
        <w:rPr>
          <w:rFonts w:ascii="新宋体" w:eastAsia="新宋体" w:cs="新宋体"/>
          <w:color w:val="000000"/>
          <w:kern w:val="0"/>
          <w:sz w:val="19"/>
          <w:szCs w:val="19"/>
        </w:rPr>
        <w:t>]=f2[</w:t>
      </w:r>
      <w:r>
        <w:rPr>
          <w:rFonts w:ascii="新宋体" w:eastAsia="新宋体" w:cs="新宋体"/>
          <w:color w:val="808080"/>
          <w:kern w:val="0"/>
          <w:sz w:val="19"/>
          <w:szCs w:val="19"/>
        </w:rPr>
        <w:t>x</w:t>
      </w:r>
      <w:r>
        <w:rPr>
          <w:rFonts w:ascii="新宋体" w:eastAsia="新宋体" w:cs="新宋体"/>
          <w:color w:val="000000"/>
          <w:kern w:val="0"/>
          <w:sz w:val="19"/>
          <w:szCs w:val="19"/>
        </w:rPr>
        <w:t>]=0;</w:t>
      </w:r>
    </w:p>
    <w:p w14:paraId="6009EEC0"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i=head[</w:t>
      </w:r>
      <w:r>
        <w:rPr>
          <w:rFonts w:ascii="新宋体" w:eastAsia="新宋体" w:cs="新宋体"/>
          <w:color w:val="808080"/>
          <w:kern w:val="0"/>
          <w:sz w:val="19"/>
          <w:szCs w:val="19"/>
        </w:rPr>
        <w:t>x</w:t>
      </w:r>
      <w:r>
        <w:rPr>
          <w:rFonts w:ascii="新宋体" w:eastAsia="新宋体" w:cs="新宋体"/>
          <w:color w:val="000000"/>
          <w:kern w:val="0"/>
          <w:sz w:val="19"/>
          <w:szCs w:val="19"/>
        </w:rPr>
        <w:t>]; i; i=edge[i].ne) {</w:t>
      </w:r>
    </w:p>
    <w:p w14:paraId="78192FBC"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v=edge[i].v;</w:t>
      </w:r>
    </w:p>
    <w:p w14:paraId="79494664"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(v==</w:t>
      </w:r>
      <w:r>
        <w:rPr>
          <w:rFonts w:ascii="新宋体" w:eastAsia="新宋体" w:cs="新宋体"/>
          <w:color w:val="808080"/>
          <w:kern w:val="0"/>
          <w:sz w:val="19"/>
          <w:szCs w:val="19"/>
        </w:rPr>
        <w:t>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continue</w:t>
      </w:r>
      <w:r>
        <w:rPr>
          <w:rFonts w:ascii="新宋体" w:eastAsia="新宋体" w:cs="新宋体"/>
          <w:color w:val="000000"/>
          <w:kern w:val="0"/>
          <w:sz w:val="19"/>
          <w:szCs w:val="19"/>
        </w:rPr>
        <w:t>;</w:t>
      </w:r>
    </w:p>
    <w:p w14:paraId="0B1E575A"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dfs(v,</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
    <w:p w14:paraId="2609D643"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f1[</w:t>
      </w:r>
      <w:r>
        <w:rPr>
          <w:rFonts w:ascii="新宋体" w:eastAsia="新宋体" w:cs="新宋体"/>
          <w:color w:val="808080"/>
          <w:kern w:val="0"/>
          <w:sz w:val="19"/>
          <w:szCs w:val="19"/>
        </w:rPr>
        <w:t>x</w:t>
      </w:r>
      <w:r>
        <w:rPr>
          <w:rFonts w:ascii="新宋体" w:eastAsia="新宋体" w:cs="新宋体"/>
          <w:color w:val="000000"/>
          <w:kern w:val="0"/>
          <w:sz w:val="19"/>
          <w:szCs w:val="19"/>
        </w:rPr>
        <w:t>]+=max(f1[v],f2[v]);</w:t>
      </w:r>
    </w:p>
    <w:p w14:paraId="626D9584"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10DC63E"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i=head[</w:t>
      </w:r>
      <w:r>
        <w:rPr>
          <w:rFonts w:ascii="新宋体" w:eastAsia="新宋体" w:cs="新宋体"/>
          <w:color w:val="808080"/>
          <w:kern w:val="0"/>
          <w:sz w:val="19"/>
          <w:szCs w:val="19"/>
        </w:rPr>
        <w:t>x</w:t>
      </w:r>
      <w:r>
        <w:rPr>
          <w:rFonts w:ascii="新宋体" w:eastAsia="新宋体" w:cs="新宋体"/>
          <w:color w:val="000000"/>
          <w:kern w:val="0"/>
          <w:sz w:val="19"/>
          <w:szCs w:val="19"/>
        </w:rPr>
        <w:t>]; i; i=edge[i].ne) {</w:t>
      </w:r>
    </w:p>
    <w:p w14:paraId="287AF179"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v=edge[i].v;</w:t>
      </w:r>
    </w:p>
    <w:p w14:paraId="0F8E643C"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(v==</w:t>
      </w:r>
      <w:r>
        <w:rPr>
          <w:rFonts w:ascii="新宋体" w:eastAsia="新宋体" w:cs="新宋体"/>
          <w:color w:val="808080"/>
          <w:kern w:val="0"/>
          <w:sz w:val="19"/>
          <w:szCs w:val="19"/>
        </w:rPr>
        <w:t>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continue</w:t>
      </w:r>
      <w:r>
        <w:rPr>
          <w:rFonts w:ascii="新宋体" w:eastAsia="新宋体" w:cs="新宋体"/>
          <w:color w:val="000000"/>
          <w:kern w:val="0"/>
          <w:sz w:val="19"/>
          <w:szCs w:val="19"/>
        </w:rPr>
        <w:t>;</w:t>
      </w:r>
    </w:p>
    <w:p w14:paraId="64A80AE4"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f2[</w:t>
      </w:r>
      <w:r>
        <w:rPr>
          <w:rFonts w:ascii="新宋体" w:eastAsia="新宋体" w:cs="新宋体"/>
          <w:color w:val="808080"/>
          <w:kern w:val="0"/>
          <w:sz w:val="19"/>
          <w:szCs w:val="19"/>
        </w:rPr>
        <w:t>x</w:t>
      </w:r>
      <w:r>
        <w:rPr>
          <w:rFonts w:ascii="新宋体" w:eastAsia="新宋体" w:cs="新宋体"/>
          <w:color w:val="000000"/>
          <w:kern w:val="0"/>
          <w:sz w:val="19"/>
          <w:szCs w:val="19"/>
        </w:rPr>
        <w:t>]=max(f2[</w:t>
      </w:r>
      <w:r>
        <w:rPr>
          <w:rFonts w:ascii="新宋体" w:eastAsia="新宋体" w:cs="新宋体"/>
          <w:color w:val="808080"/>
          <w:kern w:val="0"/>
          <w:sz w:val="19"/>
          <w:szCs w:val="19"/>
        </w:rPr>
        <w:t>x</w:t>
      </w:r>
      <w:r>
        <w:rPr>
          <w:rFonts w:ascii="新宋体" w:eastAsia="新宋体" w:cs="新宋体"/>
          <w:color w:val="000000"/>
          <w:kern w:val="0"/>
          <w:sz w:val="19"/>
          <w:szCs w:val="19"/>
        </w:rPr>
        <w:t>],f1[</w:t>
      </w:r>
      <w:r>
        <w:rPr>
          <w:rFonts w:ascii="新宋体" w:eastAsia="新宋体" w:cs="新宋体"/>
          <w:color w:val="808080"/>
          <w:kern w:val="0"/>
          <w:sz w:val="19"/>
          <w:szCs w:val="19"/>
        </w:rPr>
        <w:t>x</w:t>
      </w:r>
      <w:r>
        <w:rPr>
          <w:rFonts w:ascii="新宋体" w:eastAsia="新宋体" w:cs="新宋体"/>
          <w:color w:val="000000"/>
          <w:kern w:val="0"/>
          <w:sz w:val="19"/>
          <w:szCs w:val="19"/>
        </w:rPr>
        <w:t>]-max(f1[v],f2[v])+f1[v]+a[</w:t>
      </w:r>
      <w:r>
        <w:rPr>
          <w:rFonts w:ascii="新宋体" w:eastAsia="新宋体" w:cs="新宋体"/>
          <w:color w:val="808080"/>
          <w:kern w:val="0"/>
          <w:sz w:val="19"/>
          <w:szCs w:val="19"/>
        </w:rPr>
        <w:t>x</w:t>
      </w:r>
      <w:r>
        <w:rPr>
          <w:rFonts w:ascii="新宋体" w:eastAsia="新宋体" w:cs="新宋体"/>
          <w:color w:val="000000"/>
          <w:kern w:val="0"/>
          <w:sz w:val="19"/>
          <w:szCs w:val="19"/>
        </w:rPr>
        <w:t>]*a[v]);</w:t>
      </w:r>
    </w:p>
    <w:p w14:paraId="1DB6B668"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58064A3"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9A1852D"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lastRenderedPageBreak/>
        <w:t>int</w:t>
      </w:r>
      <w:r>
        <w:rPr>
          <w:rFonts w:ascii="新宋体" w:eastAsia="新宋体" w:cs="新宋体"/>
          <w:color w:val="000000"/>
          <w:kern w:val="0"/>
          <w:sz w:val="19"/>
          <w:szCs w:val="19"/>
        </w:rPr>
        <w:t xml:space="preserve"> main() {</w:t>
      </w:r>
    </w:p>
    <w:p w14:paraId="347EDF86"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"%d"</w:t>
      </w:r>
      <w:r>
        <w:rPr>
          <w:rFonts w:ascii="新宋体" w:eastAsia="新宋体" w:cs="新宋体"/>
          <w:color w:val="000000"/>
          <w:kern w:val="0"/>
          <w:sz w:val="19"/>
          <w:szCs w:val="19"/>
        </w:rPr>
        <w:t>,&amp;n);</w:t>
      </w:r>
    </w:p>
    <w:p w14:paraId="0251D8CC"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i=1; i&lt;n; ++i) {</w:t>
      </w:r>
    </w:p>
    <w:p w14:paraId="18F6B7AB"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x,y; scanf(</w:t>
      </w:r>
      <w:r>
        <w:rPr>
          <w:rFonts w:ascii="新宋体" w:eastAsia="新宋体" w:cs="新宋体"/>
          <w:color w:val="A31515"/>
          <w:kern w:val="0"/>
          <w:sz w:val="19"/>
          <w:szCs w:val="19"/>
        </w:rPr>
        <w:t>"%d%d"</w:t>
      </w:r>
      <w:r>
        <w:rPr>
          <w:rFonts w:ascii="新宋体" w:eastAsia="新宋体" w:cs="新宋体"/>
          <w:color w:val="000000"/>
          <w:kern w:val="0"/>
          <w:sz w:val="19"/>
          <w:szCs w:val="19"/>
        </w:rPr>
        <w:t>,&amp;x,&amp;y);</w:t>
      </w:r>
    </w:p>
    <w:p w14:paraId="4BF0DF62"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add(x,y); add(y,x);</w:t>
      </w:r>
    </w:p>
    <w:p w14:paraId="72B68F49"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0A3D7CE"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i=1; i&lt;=n; ++i) scanf(</w:t>
      </w:r>
      <w:r>
        <w:rPr>
          <w:rFonts w:ascii="新宋体" w:eastAsia="新宋体" w:cs="新宋体"/>
          <w:color w:val="A31515"/>
          <w:kern w:val="0"/>
          <w:sz w:val="19"/>
          <w:szCs w:val="19"/>
        </w:rPr>
        <w:t>"%lld"</w:t>
      </w:r>
      <w:r>
        <w:rPr>
          <w:rFonts w:ascii="新宋体" w:eastAsia="新宋体" w:cs="新宋体"/>
          <w:color w:val="000000"/>
          <w:kern w:val="0"/>
          <w:sz w:val="19"/>
          <w:szCs w:val="19"/>
        </w:rPr>
        <w:t>,&amp;a[i]);</w:t>
      </w:r>
    </w:p>
    <w:p w14:paraId="089AF672"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dfs(1,0);</w:t>
      </w:r>
    </w:p>
    <w:p w14:paraId="3BED2983"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"%lld\n"</w:t>
      </w:r>
      <w:r>
        <w:rPr>
          <w:rFonts w:ascii="新宋体" w:eastAsia="新宋体" w:cs="新宋体"/>
          <w:color w:val="000000"/>
          <w:kern w:val="0"/>
          <w:sz w:val="19"/>
          <w:szCs w:val="19"/>
        </w:rPr>
        <w:t>,max(f1[1],f2[1]));</w:t>
      </w:r>
    </w:p>
    <w:p w14:paraId="145E65FA"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047AE411" w14:textId="77777777" w:rsidR="00887352" w:rsidRDefault="00887352" w:rsidP="00887352">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8503894" w14:textId="77777777" w:rsidR="00887352" w:rsidRDefault="00887352" w:rsidP="002E35A1">
      <w:pPr>
        <w:jc w:val="left"/>
        <w:rPr>
          <w:b/>
          <w:bCs/>
          <w:sz w:val="24"/>
        </w:rPr>
      </w:pPr>
    </w:p>
    <w:p w14:paraId="7DAB35DC" w14:textId="32C3E92D" w:rsidR="002E35A1"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 xml:space="preserve">G </w:t>
      </w:r>
    </w:p>
    <w:p w14:paraId="1E244048" w14:textId="77777777" w:rsidR="004E02EB" w:rsidRPr="00465C50" w:rsidRDefault="004E02EB" w:rsidP="002E35A1">
      <w:pPr>
        <w:rPr>
          <w:rFonts w:ascii="宋体" w:hAnsi="宋体"/>
          <w:sz w:val="24"/>
          <w:szCs w:val="24"/>
        </w:rPr>
      </w:pPr>
      <w:r w:rsidRPr="00465C50">
        <w:rPr>
          <w:rFonts w:ascii="宋体" w:hAnsi="宋体"/>
          <w:sz w:val="24"/>
          <w:szCs w:val="24"/>
        </w:rPr>
        <w:t xml:space="preserve">自然保护区是一个为保护其范围内发现的独特动植物而建立的保护区。它是 各种动物的家园，包括稀有和濒危物种，如大熊猫和雪豹等。该保护区位于一个 偏远的山区，崎岖的地形和恶劣的气候使其难以进入和研究。尽管有这些挑战， 研究人员为了解和保护该保护区的生物多样性而不懈努力。保护区面临的主要挑 战之一是保持人类活动和野生动物保护之间的平衡。为了尽量减少人类对生态系 统的影响，已经制定通过安装监控装置、无人机空中巡逻等方式减少人员进入。 保护区中心的有一个保护装置用于监测自然保护区动物的行踪轨迹。它也提 醒研究人员，他们必须尊重生态系统的微妙平衡，并采取措施，尽量减少对生态 系统的影响。作为研究的一部分，保护区的科学家们使用先进的技术来跟踪动物 的运动并研究它们的行为。他们使用的工具是基于先进的北斗定位系统，使他们 能够准确地跟踪动物的位置并监测它们在一段时间内的运动。 科研人员为了保持北斗数据的完整性，必须确保在保护装置附近没有影响读 数准确性的障碍物或干扰源。今天无人机需要进行空中巡逻，需要找到无人机起 飞A点和投送位置B点之间最短距离，同时避开保护装置的影响范围，保护装 置可以看作为一个圆心为C点，小于半径为R的实心球，A点和B点不会在球内。 通过解决这个问题，研究人员可以确保他们的北斗数据是准确和可靠的，这 将帮助他们更好地了解保护区内动物生活习性。 </w:t>
      </w:r>
    </w:p>
    <w:p w14:paraId="7EA07973" w14:textId="6D603027" w:rsidR="004E02EB" w:rsidRPr="00465C50" w:rsidRDefault="004E02EB" w:rsidP="002E35A1">
      <w:pPr>
        <w:rPr>
          <w:rFonts w:ascii="宋体" w:hAnsi="宋体"/>
          <w:sz w:val="24"/>
          <w:szCs w:val="24"/>
        </w:rPr>
      </w:pPr>
      <w:r w:rsidRPr="00465C50">
        <w:rPr>
          <w:rFonts w:ascii="宋体" w:hAnsi="宋体"/>
          <w:sz w:val="24"/>
          <w:szCs w:val="24"/>
        </w:rPr>
        <w:t xml:space="preserve">输入说明： 前三行每行三个整数，表示A、B和C点的坐标。保证坐标点都在（-1000， 1000） 第四行一个整数表示装置的半径R。 </w:t>
      </w:r>
    </w:p>
    <w:p w14:paraId="1DEEB625" w14:textId="77777777" w:rsidR="004E02EB" w:rsidRPr="00465C50" w:rsidRDefault="004E02EB" w:rsidP="002E35A1">
      <w:pPr>
        <w:rPr>
          <w:rFonts w:ascii="宋体" w:hAnsi="宋体"/>
          <w:sz w:val="24"/>
          <w:szCs w:val="24"/>
        </w:rPr>
      </w:pPr>
      <w:r w:rsidRPr="00465C50">
        <w:rPr>
          <w:rFonts w:ascii="宋体" w:hAnsi="宋体"/>
          <w:sz w:val="24"/>
          <w:szCs w:val="24"/>
        </w:rPr>
        <w:t xml:space="preserve">输出说明： 输出A点到B的最小长度，精确到小数点后2位。 </w:t>
      </w:r>
    </w:p>
    <w:p w14:paraId="2FE8D15A" w14:textId="77777777" w:rsidR="004E02EB" w:rsidRPr="00465C50" w:rsidRDefault="004E02EB" w:rsidP="002E35A1">
      <w:pPr>
        <w:rPr>
          <w:rFonts w:ascii="宋体" w:hAnsi="宋体"/>
          <w:sz w:val="24"/>
          <w:szCs w:val="24"/>
        </w:rPr>
      </w:pPr>
      <w:r w:rsidRPr="00465C50">
        <w:rPr>
          <w:rFonts w:ascii="宋体" w:hAnsi="宋体"/>
          <w:sz w:val="24"/>
          <w:szCs w:val="24"/>
        </w:rPr>
        <w:t xml:space="preserve">输入样例：0 0 12 12 0 0 10 0 10 10 </w:t>
      </w:r>
    </w:p>
    <w:p w14:paraId="3CC8656D" w14:textId="69CE7198" w:rsidR="004E02EB" w:rsidRPr="00465C50" w:rsidRDefault="004E02EB" w:rsidP="002E35A1">
      <w:pPr>
        <w:rPr>
          <w:rFonts w:ascii="宋体" w:hAnsi="宋体"/>
          <w:sz w:val="24"/>
          <w:szCs w:val="24"/>
        </w:rPr>
      </w:pPr>
      <w:r w:rsidRPr="00465C50">
        <w:rPr>
          <w:rFonts w:ascii="宋体" w:hAnsi="宋体"/>
          <w:sz w:val="24"/>
          <w:szCs w:val="24"/>
        </w:rPr>
        <w:t>输出样例： 19.71</w:t>
      </w:r>
    </w:p>
    <w:p w14:paraId="47C41C27" w14:textId="77777777" w:rsidR="004E02EB" w:rsidRDefault="004E02EB" w:rsidP="002E35A1">
      <w:pPr>
        <w:rPr>
          <w:shd w:val="clear" w:color="auto" w:fill="FFFFFF"/>
        </w:rPr>
      </w:pPr>
    </w:p>
    <w:p w14:paraId="2C3E44D1" w14:textId="77777777" w:rsidR="002E35A1" w:rsidRDefault="002E35A1" w:rsidP="002E35A1">
      <w:pPr>
        <w:rPr>
          <w:b/>
          <w:bCs/>
          <w:sz w:val="24"/>
        </w:rPr>
      </w:pPr>
      <w:r>
        <w:rPr>
          <w:rFonts w:hint="eastAsia"/>
          <w:b/>
          <w:bCs/>
          <w:sz w:val="24"/>
        </w:rPr>
        <w:t>解题思路：</w:t>
      </w:r>
    </w:p>
    <w:p w14:paraId="6205710B" w14:textId="77777777" w:rsidR="002768EC" w:rsidRPr="00465C50" w:rsidRDefault="002768EC" w:rsidP="00465C50">
      <w:pPr>
        <w:rPr>
          <w:rFonts w:ascii="宋体" w:hAnsi="宋体" w:hint="eastAsia"/>
          <w:sz w:val="24"/>
          <w:szCs w:val="24"/>
        </w:rPr>
      </w:pPr>
      <w:r w:rsidRPr="00465C50">
        <w:rPr>
          <w:rFonts w:ascii="宋体" w:hAnsi="宋体"/>
          <w:sz w:val="24"/>
          <w:szCs w:val="24"/>
        </w:rPr>
        <w:t>A 是无人机的起点，</w:t>
      </w:r>
    </w:p>
    <w:p w14:paraId="05CE8AD1" w14:textId="77777777" w:rsidR="002768EC" w:rsidRPr="00465C50" w:rsidRDefault="002768EC" w:rsidP="00465C50">
      <w:pPr>
        <w:rPr>
          <w:rFonts w:ascii="宋体" w:hAnsi="宋体" w:hint="eastAsia"/>
          <w:sz w:val="24"/>
          <w:szCs w:val="24"/>
        </w:rPr>
      </w:pPr>
      <w:r w:rsidRPr="00465C50">
        <w:rPr>
          <w:rFonts w:ascii="宋体" w:hAnsi="宋体"/>
          <w:sz w:val="24"/>
          <w:szCs w:val="24"/>
        </w:rPr>
        <w:t>B 是无人机的终点。</w:t>
      </w:r>
    </w:p>
    <w:p w14:paraId="5FB022E7" w14:textId="77777777" w:rsidR="002768EC" w:rsidRPr="00465C50" w:rsidRDefault="002768EC" w:rsidP="00465C50">
      <w:pPr>
        <w:rPr>
          <w:rFonts w:ascii="宋体" w:hAnsi="宋体" w:hint="eastAsia"/>
          <w:sz w:val="24"/>
          <w:szCs w:val="24"/>
        </w:rPr>
      </w:pPr>
      <w:r w:rsidRPr="00465C50">
        <w:rPr>
          <w:rFonts w:ascii="宋体" w:hAnsi="宋体"/>
          <w:sz w:val="24"/>
          <w:szCs w:val="24"/>
        </w:rPr>
        <w:t>球体以 C 为圆心，半径为 R。</w:t>
      </w:r>
    </w:p>
    <w:p w14:paraId="0337F3DA" w14:textId="77777777" w:rsidR="002768EC" w:rsidRPr="00465C50" w:rsidRDefault="002768EC" w:rsidP="00465C50">
      <w:pPr>
        <w:rPr>
          <w:rFonts w:ascii="宋体" w:hAnsi="宋体" w:hint="eastAsia"/>
          <w:sz w:val="24"/>
          <w:szCs w:val="24"/>
        </w:rPr>
      </w:pPr>
      <w:r w:rsidRPr="00465C50">
        <w:rPr>
          <w:rFonts w:ascii="宋体" w:hAnsi="宋体"/>
          <w:sz w:val="24"/>
          <w:szCs w:val="24"/>
        </w:rPr>
        <w:t>需要判断：从 A 到 B 的直线是否会穿过球体。</w:t>
      </w:r>
    </w:p>
    <w:p w14:paraId="1492B64F" w14:textId="77777777" w:rsidR="002768EC" w:rsidRPr="00465C50" w:rsidRDefault="002768EC" w:rsidP="00465C50">
      <w:pPr>
        <w:rPr>
          <w:rFonts w:ascii="宋体" w:hAnsi="宋体" w:hint="eastAsia"/>
          <w:sz w:val="24"/>
          <w:szCs w:val="24"/>
        </w:rPr>
      </w:pPr>
      <w:r w:rsidRPr="00465C50">
        <w:rPr>
          <w:rFonts w:ascii="宋体" w:hAnsi="宋体"/>
          <w:sz w:val="24"/>
          <w:szCs w:val="24"/>
        </w:rPr>
        <w:t>如果不穿过球体，最短路径为两点的直线距离。</w:t>
      </w:r>
    </w:p>
    <w:p w14:paraId="5B68AC72" w14:textId="77777777" w:rsidR="002768EC" w:rsidRPr="00465C50" w:rsidRDefault="002768EC" w:rsidP="00465C50">
      <w:pPr>
        <w:rPr>
          <w:rFonts w:ascii="宋体" w:hAnsi="宋体" w:hint="eastAsia"/>
          <w:sz w:val="24"/>
          <w:szCs w:val="24"/>
        </w:rPr>
      </w:pPr>
      <w:r w:rsidRPr="00465C50">
        <w:rPr>
          <w:rFonts w:ascii="宋体" w:hAnsi="宋体"/>
          <w:sz w:val="24"/>
          <w:szCs w:val="24"/>
        </w:rPr>
        <w:t>如果穿过球体，必须绕球表面行走，计算最短路径。</w:t>
      </w:r>
    </w:p>
    <w:p w14:paraId="3152B717" w14:textId="545E8FFC" w:rsidR="007007F7" w:rsidRPr="002768EC" w:rsidRDefault="007007F7" w:rsidP="002E35A1">
      <w:pPr>
        <w:rPr>
          <w:b/>
          <w:bCs/>
          <w:sz w:val="24"/>
        </w:rPr>
      </w:pPr>
    </w:p>
    <w:p w14:paraId="6BE2BE32" w14:textId="648B1EB1" w:rsidR="002E35A1" w:rsidRDefault="002E35A1" w:rsidP="002E35A1">
      <w:pPr>
        <w:jc w:val="left"/>
        <w:rPr>
          <w:b/>
          <w:bCs/>
          <w:sz w:val="24"/>
        </w:rPr>
      </w:pPr>
      <w:r>
        <w:rPr>
          <w:rFonts w:hint="eastAsia"/>
          <w:b/>
          <w:bCs/>
          <w:sz w:val="24"/>
        </w:rPr>
        <w:t>具体解法：</w:t>
      </w:r>
    </w:p>
    <w:p w14:paraId="668D3F0D"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53B8C79D"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pi</w:t>
      </w:r>
      <w:r>
        <w:rPr>
          <w:rFonts w:ascii="新宋体" w:eastAsia="新宋体" w:cs="新宋体"/>
          <w:color w:val="000000"/>
          <w:kern w:val="0"/>
          <w:sz w:val="19"/>
          <w:szCs w:val="19"/>
        </w:rPr>
        <w:t xml:space="preserve"> 3.1415926</w:t>
      </w:r>
    </w:p>
    <w:p w14:paraId="72CEAF78"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E2E7BD6"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w:t>
      </w:r>
    </w:p>
    <w:p w14:paraId="5851BAA6"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p>
    <w:p w14:paraId="52726086"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x,y,z;</w:t>
      </w:r>
    </w:p>
    <w:p w14:paraId="08EDD5F1"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inline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nxt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27352930"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){x+nxt.x,y+nxt.y,z+nxt.z};</w:t>
      </w:r>
    </w:p>
    <w:p w14:paraId="3D79D77A"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64C3047"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inline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nxt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33E4B5D0"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){x-nxt.x,y-nxt.y,z-nxt.z};</w:t>
      </w:r>
    </w:p>
    <w:p w14:paraId="681FB1DE"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2F79287"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inline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k</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0EBD08B5"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){x/k,y/k,z/k};</w:t>
      </w:r>
    </w:p>
    <w:p w14:paraId="0503BC0F"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7B5236AE"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a,b,c;</w:t>
      </w:r>
    </w:p>
    <w:p w14:paraId="1C08A9FF"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di(</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a</w:t>
      </w:r>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b</w:t>
      </w:r>
      <w:r>
        <w:rPr>
          <w:rFonts w:ascii="新宋体" w:eastAsia="新宋体" w:cs="新宋体"/>
          <w:color w:val="000000"/>
          <w:kern w:val="0"/>
          <w:sz w:val="19"/>
          <w:szCs w:val="19"/>
        </w:rPr>
        <w:t>) {</w:t>
      </w:r>
    </w:p>
    <w:p w14:paraId="136E6DFC"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w:t>
      </w:r>
      <w:r>
        <w:rPr>
          <w:rFonts w:ascii="新宋体" w:eastAsia="新宋体" w:cs="新宋体"/>
          <w:color w:val="808080"/>
          <w:kern w:val="0"/>
          <w:sz w:val="19"/>
          <w:szCs w:val="19"/>
        </w:rPr>
        <w:t>a</w:t>
      </w:r>
      <w:r>
        <w:rPr>
          <w:rFonts w:ascii="新宋体" w:eastAsia="新宋体" w:cs="新宋体"/>
          <w:color w:val="000000"/>
          <w:kern w:val="0"/>
          <w:sz w:val="19"/>
          <w:szCs w:val="19"/>
        </w:rPr>
        <w:t>.x-</w:t>
      </w:r>
      <w:r>
        <w:rPr>
          <w:rFonts w:ascii="新宋体" w:eastAsia="新宋体" w:cs="新宋体"/>
          <w:color w:val="808080"/>
          <w:kern w:val="0"/>
          <w:sz w:val="19"/>
          <w:szCs w:val="19"/>
        </w:rPr>
        <w:t>b</w:t>
      </w:r>
      <w:r>
        <w:rPr>
          <w:rFonts w:ascii="新宋体" w:eastAsia="新宋体" w:cs="新宋体"/>
          <w:color w:val="000000"/>
          <w:kern w:val="0"/>
          <w:sz w:val="19"/>
          <w:szCs w:val="19"/>
        </w:rPr>
        <w:t>.x,y=</w:t>
      </w:r>
      <w:r>
        <w:rPr>
          <w:rFonts w:ascii="新宋体" w:eastAsia="新宋体" w:cs="新宋体"/>
          <w:color w:val="808080"/>
          <w:kern w:val="0"/>
          <w:sz w:val="19"/>
          <w:szCs w:val="19"/>
        </w:rPr>
        <w:t>a</w:t>
      </w:r>
      <w:r>
        <w:rPr>
          <w:rFonts w:ascii="新宋体" w:eastAsia="新宋体" w:cs="新宋体"/>
          <w:color w:val="000000"/>
          <w:kern w:val="0"/>
          <w:sz w:val="19"/>
          <w:szCs w:val="19"/>
        </w:rPr>
        <w:t>.y-</w:t>
      </w:r>
      <w:r>
        <w:rPr>
          <w:rFonts w:ascii="新宋体" w:eastAsia="新宋体" w:cs="新宋体"/>
          <w:color w:val="808080"/>
          <w:kern w:val="0"/>
          <w:sz w:val="19"/>
          <w:szCs w:val="19"/>
        </w:rPr>
        <w:t>b</w:t>
      </w:r>
      <w:r>
        <w:rPr>
          <w:rFonts w:ascii="新宋体" w:eastAsia="新宋体" w:cs="新宋体"/>
          <w:color w:val="000000"/>
          <w:kern w:val="0"/>
          <w:sz w:val="19"/>
          <w:szCs w:val="19"/>
        </w:rPr>
        <w:t>.y,z=</w:t>
      </w:r>
      <w:r>
        <w:rPr>
          <w:rFonts w:ascii="新宋体" w:eastAsia="新宋体" w:cs="新宋体"/>
          <w:color w:val="808080"/>
          <w:kern w:val="0"/>
          <w:sz w:val="19"/>
          <w:szCs w:val="19"/>
        </w:rPr>
        <w:t>a</w:t>
      </w:r>
      <w:r>
        <w:rPr>
          <w:rFonts w:ascii="新宋体" w:eastAsia="新宋体" w:cs="新宋体"/>
          <w:color w:val="000000"/>
          <w:kern w:val="0"/>
          <w:sz w:val="19"/>
          <w:szCs w:val="19"/>
        </w:rPr>
        <w:t>.z-</w:t>
      </w:r>
      <w:r>
        <w:rPr>
          <w:rFonts w:ascii="新宋体" w:eastAsia="新宋体" w:cs="新宋体"/>
          <w:color w:val="808080"/>
          <w:kern w:val="0"/>
          <w:sz w:val="19"/>
          <w:szCs w:val="19"/>
        </w:rPr>
        <w:t>b</w:t>
      </w:r>
      <w:r>
        <w:rPr>
          <w:rFonts w:ascii="新宋体" w:eastAsia="新宋体" w:cs="新宋体"/>
          <w:color w:val="000000"/>
          <w:kern w:val="0"/>
          <w:sz w:val="19"/>
          <w:szCs w:val="19"/>
        </w:rPr>
        <w:t>.z;</w:t>
      </w:r>
    </w:p>
    <w:p w14:paraId="0E7E27EE"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sqrt(x*x+y*y+z*z);</w:t>
      </w:r>
    </w:p>
    <w:p w14:paraId="18CE7E99"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4DB82B5"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4322C67"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"%lf%lf%lf"</w:t>
      </w:r>
      <w:r>
        <w:rPr>
          <w:rFonts w:ascii="新宋体" w:eastAsia="新宋体" w:cs="新宋体"/>
          <w:color w:val="000000"/>
          <w:kern w:val="0"/>
          <w:sz w:val="19"/>
          <w:szCs w:val="19"/>
        </w:rPr>
        <w:t>,&amp;a.x,&amp;a.y,&amp;a.z);</w:t>
      </w:r>
    </w:p>
    <w:p w14:paraId="03DE2C4F"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"%lf%lf%lf"</w:t>
      </w:r>
      <w:r>
        <w:rPr>
          <w:rFonts w:ascii="新宋体" w:eastAsia="新宋体" w:cs="新宋体"/>
          <w:color w:val="000000"/>
          <w:kern w:val="0"/>
          <w:sz w:val="19"/>
          <w:szCs w:val="19"/>
        </w:rPr>
        <w:t>,&amp;b.x,&amp;b.y,&amp;b.z);</w:t>
      </w:r>
    </w:p>
    <w:p w14:paraId="7D5691B6"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"%lf%lf%lf"</w:t>
      </w:r>
      <w:r>
        <w:rPr>
          <w:rFonts w:ascii="新宋体" w:eastAsia="新宋体" w:cs="新宋体"/>
          <w:color w:val="000000"/>
          <w:kern w:val="0"/>
          <w:sz w:val="19"/>
          <w:szCs w:val="19"/>
        </w:rPr>
        <w:t>,&amp;c.x,&amp;c.y,&amp;c.z);</w:t>
      </w:r>
    </w:p>
    <w:p w14:paraId="7D20EA1A"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"%lf"</w:t>
      </w:r>
      <w:r>
        <w:rPr>
          <w:rFonts w:ascii="新宋体" w:eastAsia="新宋体" w:cs="新宋体"/>
          <w:color w:val="000000"/>
          <w:kern w:val="0"/>
          <w:sz w:val="19"/>
          <w:szCs w:val="19"/>
        </w:rPr>
        <w:t>,&amp;r);</w:t>
      </w:r>
    </w:p>
    <w:p w14:paraId="72C1D25D"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le={a.x,a.y,a.z},ri={b.x,b.y,b.z};</w:t>
      </w:r>
    </w:p>
    <w:p w14:paraId="10B041C9"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(abs(ri.x-le.x)&gt;1e-9) {</w:t>
      </w:r>
    </w:p>
    <w:p w14:paraId="54D86335"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m1=le</w:t>
      </w:r>
      <w:r>
        <w:rPr>
          <w:rFonts w:ascii="新宋体" w:eastAsia="新宋体" w:cs="新宋体"/>
          <w:color w:val="008080"/>
          <w:kern w:val="0"/>
          <w:sz w:val="19"/>
          <w:szCs w:val="19"/>
        </w:rPr>
        <w:t>+</w:t>
      </w:r>
      <w:r>
        <w:rPr>
          <w:rFonts w:ascii="新宋体" w:eastAsia="新宋体" w:cs="新宋体"/>
          <w:color w:val="000000"/>
          <w:kern w:val="0"/>
          <w:sz w:val="19"/>
          <w:szCs w:val="19"/>
        </w:rPr>
        <w:t>(ri</w:t>
      </w:r>
      <w:r>
        <w:rPr>
          <w:rFonts w:ascii="新宋体" w:eastAsia="新宋体" w:cs="新宋体"/>
          <w:color w:val="008080"/>
          <w:kern w:val="0"/>
          <w:sz w:val="19"/>
          <w:szCs w:val="19"/>
        </w:rPr>
        <w:t>-</w:t>
      </w:r>
      <w:r>
        <w:rPr>
          <w:rFonts w:ascii="新宋体" w:eastAsia="新宋体" w:cs="新宋体"/>
          <w:color w:val="000000"/>
          <w:kern w:val="0"/>
          <w:sz w:val="19"/>
          <w:szCs w:val="19"/>
        </w:rPr>
        <w:t>le)</w:t>
      </w:r>
      <w:r>
        <w:rPr>
          <w:rFonts w:ascii="新宋体" w:eastAsia="新宋体" w:cs="新宋体"/>
          <w:color w:val="008080"/>
          <w:kern w:val="0"/>
          <w:sz w:val="19"/>
          <w:szCs w:val="19"/>
        </w:rPr>
        <w:t>/</w:t>
      </w:r>
      <w:r>
        <w:rPr>
          <w:rFonts w:ascii="新宋体" w:eastAsia="新宋体" w:cs="新宋体"/>
          <w:color w:val="000000"/>
          <w:kern w:val="0"/>
          <w:sz w:val="19"/>
          <w:szCs w:val="19"/>
        </w:rPr>
        <w:t>3.0;</w:t>
      </w:r>
    </w:p>
    <w:p w14:paraId="0C62C205"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m2=le</w:t>
      </w:r>
      <w:r>
        <w:rPr>
          <w:rFonts w:ascii="新宋体" w:eastAsia="新宋体" w:cs="新宋体"/>
          <w:color w:val="008080"/>
          <w:kern w:val="0"/>
          <w:sz w:val="19"/>
          <w:szCs w:val="19"/>
        </w:rPr>
        <w:t>+</w:t>
      </w:r>
      <w:r>
        <w:rPr>
          <w:rFonts w:ascii="新宋体" w:eastAsia="新宋体" w:cs="新宋体"/>
          <w:color w:val="000000"/>
          <w:kern w:val="0"/>
          <w:sz w:val="19"/>
          <w:szCs w:val="19"/>
        </w:rPr>
        <w:t>(ri</w:t>
      </w:r>
      <w:r>
        <w:rPr>
          <w:rFonts w:ascii="新宋体" w:eastAsia="新宋体" w:cs="新宋体"/>
          <w:color w:val="008080"/>
          <w:kern w:val="0"/>
          <w:sz w:val="19"/>
          <w:szCs w:val="19"/>
        </w:rPr>
        <w:t>-</w:t>
      </w:r>
      <w:r>
        <w:rPr>
          <w:rFonts w:ascii="新宋体" w:eastAsia="新宋体" w:cs="新宋体"/>
          <w:color w:val="000000"/>
          <w:kern w:val="0"/>
          <w:sz w:val="19"/>
          <w:szCs w:val="19"/>
        </w:rPr>
        <w:t>le)</w:t>
      </w:r>
      <w:r>
        <w:rPr>
          <w:rFonts w:ascii="新宋体" w:eastAsia="新宋体" w:cs="新宋体"/>
          <w:color w:val="008080"/>
          <w:kern w:val="0"/>
          <w:sz w:val="19"/>
          <w:szCs w:val="19"/>
        </w:rPr>
        <w:t>/</w:t>
      </w:r>
      <w:r>
        <w:rPr>
          <w:rFonts w:ascii="新宋体" w:eastAsia="新宋体" w:cs="新宋体"/>
          <w:color w:val="000000"/>
          <w:kern w:val="0"/>
          <w:sz w:val="19"/>
          <w:szCs w:val="19"/>
        </w:rPr>
        <w:t>1.5;</w:t>
      </w:r>
    </w:p>
    <w:p w14:paraId="43BA0485"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d1=di(m1,c),d2=di(m2,c);</w:t>
      </w:r>
    </w:p>
    <w:p w14:paraId="524C3FD3"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(d1&lt;d2) ri</w:t>
      </w:r>
      <w:r>
        <w:rPr>
          <w:rFonts w:ascii="新宋体" w:eastAsia="新宋体" w:cs="新宋体"/>
          <w:color w:val="008080"/>
          <w:kern w:val="0"/>
          <w:sz w:val="19"/>
          <w:szCs w:val="19"/>
        </w:rPr>
        <w:t>=</w:t>
      </w:r>
      <w:r>
        <w:rPr>
          <w:rFonts w:ascii="新宋体" w:eastAsia="新宋体" w:cs="新宋体"/>
          <w:color w:val="000000"/>
          <w:kern w:val="0"/>
          <w:sz w:val="19"/>
          <w:szCs w:val="19"/>
        </w:rPr>
        <w:t>m2;</w:t>
      </w:r>
    </w:p>
    <w:p w14:paraId="523975DE"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le</w:t>
      </w:r>
      <w:r>
        <w:rPr>
          <w:rFonts w:ascii="新宋体" w:eastAsia="新宋体" w:cs="新宋体"/>
          <w:color w:val="008080"/>
          <w:kern w:val="0"/>
          <w:sz w:val="19"/>
          <w:szCs w:val="19"/>
        </w:rPr>
        <w:t>=</w:t>
      </w:r>
      <w:r>
        <w:rPr>
          <w:rFonts w:ascii="新宋体" w:eastAsia="新宋体" w:cs="新宋体"/>
          <w:color w:val="000000"/>
          <w:kern w:val="0"/>
          <w:sz w:val="19"/>
          <w:szCs w:val="19"/>
        </w:rPr>
        <w:t>m1;</w:t>
      </w:r>
    </w:p>
    <w:p w14:paraId="016B94ED"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173D0252"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double s1=b.x-a.x,s2=b.y-a.y,s3=b.z-a.z;</w:t>
      </w:r>
    </w:p>
    <w:p w14:paraId="1A8EBC70"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double l=sqrt(s1*s1+s2*s2+s3*s3);</w:t>
      </w:r>
    </w:p>
    <w:p w14:paraId="70DFDFF3"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s1/=l; s2/=l; s3/=l;</w:t>
      </w:r>
    </w:p>
    <w:p w14:paraId="579F6BDE"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//AB</w:t>
      </w:r>
      <w:r>
        <w:rPr>
          <w:rFonts w:ascii="新宋体" w:eastAsia="新宋体" w:cs="新宋体" w:hint="eastAsia"/>
          <w:color w:val="008000"/>
          <w:kern w:val="0"/>
          <w:sz w:val="19"/>
          <w:szCs w:val="19"/>
        </w:rPr>
        <w:t>直线方向向量</w:t>
      </w:r>
      <w:r>
        <w:rPr>
          <w:rFonts w:ascii="新宋体" w:eastAsia="新宋体" w:cs="新宋体"/>
          <w:color w:val="008000"/>
          <w:kern w:val="0"/>
          <w:sz w:val="19"/>
          <w:szCs w:val="19"/>
        </w:rPr>
        <w:t xml:space="preserve">s </w:t>
      </w:r>
    </w:p>
    <w:p w14:paraId="19FA0C2D"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double v1=c.x-a.x,v2=c.y-a.y,v3=c.z-a.z;</w:t>
      </w:r>
    </w:p>
    <w:p w14:paraId="28B1DCBC"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//A-C</w:t>
      </w:r>
      <w:r>
        <w:rPr>
          <w:rFonts w:ascii="新宋体" w:eastAsia="新宋体" w:cs="新宋体" w:hint="eastAsia"/>
          <w:color w:val="008000"/>
          <w:kern w:val="0"/>
          <w:sz w:val="19"/>
          <w:szCs w:val="19"/>
        </w:rPr>
        <w:t>向量</w:t>
      </w:r>
      <w:r>
        <w:rPr>
          <w:rFonts w:ascii="新宋体" w:eastAsia="新宋体" w:cs="新宋体"/>
          <w:color w:val="008000"/>
          <w:kern w:val="0"/>
          <w:sz w:val="19"/>
          <w:szCs w:val="19"/>
        </w:rPr>
        <w:t xml:space="preserve">v </w:t>
      </w:r>
    </w:p>
    <w:p w14:paraId="4A6DEF97"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double sv=s1*v1+s2*v2+s3*v3;</w:t>
      </w:r>
    </w:p>
    <w:p w14:paraId="768D3EC8"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double d=sqrt(fabs(v1*v1+v2*v2+v3*v3-sv*sv));</w:t>
      </w:r>
    </w:p>
    <w:p w14:paraId="23AE7113"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color w:val="008000"/>
          <w:kern w:val="0"/>
          <w:sz w:val="19"/>
          <w:szCs w:val="19"/>
        </w:rPr>
        <w:tab/>
        <w:t>//d=sqrt(|v|^2-((sv)/|s|)^2)</w:t>
      </w:r>
    </w:p>
    <w:p w14:paraId="7634A776"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00FF"/>
          <w:kern w:val="0"/>
          <w:sz w:val="19"/>
          <w:szCs w:val="19"/>
        </w:rPr>
        <w:t>if</w:t>
      </w:r>
      <w:r>
        <w:rPr>
          <w:rFonts w:ascii="新宋体" w:eastAsia="新宋体" w:cs="新宋体"/>
          <w:color w:val="000000"/>
          <w:kern w:val="0"/>
          <w:sz w:val="19"/>
          <w:szCs w:val="19"/>
        </w:rPr>
        <w:t>(r-di(ri,c)&lt;1e-7) {</w:t>
      </w:r>
    </w:p>
    <w:p w14:paraId="5D095798"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printf(</w:t>
      </w:r>
      <w:r>
        <w:rPr>
          <w:rFonts w:ascii="新宋体" w:eastAsia="新宋体" w:cs="新宋体"/>
          <w:color w:val="A31515"/>
          <w:kern w:val="0"/>
          <w:sz w:val="19"/>
          <w:szCs w:val="19"/>
        </w:rPr>
        <w:t>"%.2lf\n"</w:t>
      </w:r>
      <w:r>
        <w:rPr>
          <w:rFonts w:ascii="新宋体" w:eastAsia="新宋体" w:cs="新宋体"/>
          <w:color w:val="000000"/>
          <w:kern w:val="0"/>
          <w:sz w:val="19"/>
          <w:szCs w:val="19"/>
        </w:rPr>
        <w:t>,di(a,b));</w:t>
      </w:r>
    </w:p>
    <w:p w14:paraId="4A725AA1"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exit(0);</w:t>
      </w:r>
    </w:p>
    <w:p w14:paraId="200BA85C"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7A468B0A"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da=di(a,c),db=di(b,c),dab=di(a,b);</w:t>
      </w:r>
    </w:p>
    <w:p w14:paraId="7F50F29E"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th=acos((da*da+db*db-dab*dab)/(2*da*db));</w:t>
      </w:r>
    </w:p>
    <w:p w14:paraId="5F789E7E"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th-=acos(r/da)+acos(r/db);</w:t>
      </w:r>
    </w:p>
    <w:p w14:paraId="316534CC"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ans=sqrt(da*da-r*r)+sqrt(db*db-r*r)+r*th;</w:t>
      </w:r>
    </w:p>
    <w:p w14:paraId="12A7349A"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"%.2lf\n"</w:t>
      </w:r>
      <w:r>
        <w:rPr>
          <w:rFonts w:ascii="新宋体" w:eastAsia="新宋体" w:cs="新宋体"/>
          <w:color w:val="000000"/>
          <w:kern w:val="0"/>
          <w:sz w:val="19"/>
          <w:szCs w:val="19"/>
        </w:rPr>
        <w:t>,ans);</w:t>
      </w:r>
    </w:p>
    <w:p w14:paraId="3399BE27"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C20BF94" w14:textId="77777777" w:rsidR="00294E1B" w:rsidRDefault="00294E1B" w:rsidP="00294E1B">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F7A8E4D" w14:textId="77777777" w:rsidR="004E02EB" w:rsidRPr="00294E1B" w:rsidRDefault="004E02EB" w:rsidP="002E35A1">
      <w:pPr>
        <w:jc w:val="left"/>
        <w:rPr>
          <w:b/>
          <w:bCs/>
          <w:sz w:val="24"/>
        </w:rPr>
      </w:pPr>
    </w:p>
    <w:p w14:paraId="74A76DCF" w14:textId="37334E8B" w:rsidR="002E35A1"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 xml:space="preserve">H </w:t>
      </w:r>
    </w:p>
    <w:p w14:paraId="3B5291FA" w14:textId="77777777" w:rsidR="002768EC" w:rsidRPr="00465C50" w:rsidRDefault="002768EC" w:rsidP="002E35A1">
      <w:pPr>
        <w:rPr>
          <w:rFonts w:ascii="宋体" w:hAnsi="宋体"/>
          <w:sz w:val="24"/>
          <w:szCs w:val="24"/>
        </w:rPr>
      </w:pPr>
      <w:r w:rsidRPr="00465C50">
        <w:rPr>
          <w:rFonts w:ascii="宋体" w:hAnsi="宋体"/>
          <w:sz w:val="24"/>
          <w:szCs w:val="24"/>
        </w:rPr>
        <w:t xml:space="preserve">随着全球环保意识的提升，西部地区发展了大量可再生能源发电站，如风电、 光伏等。而东部地区的城市需求量也在不断增长。为了满足东部城市对清洁能源 的需求，中国西电公司计划建设一套输电系统，从西部的可再生能源发电站将电 力输送到东部城市。该系统包括发电站、输电站和变电站等站点和一套输电线路， 用于将电力从一个地方输送到另一个地方。每个站点都被编号：发电站的编号为 1，变电站的编号为N，中间的输电站的编号从2到N-1。沿途的每段输电线路连 接一对输电站，每条输电线路可以向任意方向输送有限数量的电力。 中国西电公司聘请你作为输电系统规划师，帮助设计该输电系统。你需要根 据地图和输电线路容量，计算该输电系统最多可以输送多少电力。 </w:t>
      </w:r>
    </w:p>
    <w:p w14:paraId="368458A6" w14:textId="0E49ABDA" w:rsidR="002768EC" w:rsidRPr="00465C50" w:rsidRDefault="002768EC" w:rsidP="002E35A1">
      <w:pPr>
        <w:rPr>
          <w:rFonts w:ascii="宋体" w:hAnsi="宋体"/>
          <w:sz w:val="24"/>
          <w:szCs w:val="24"/>
        </w:rPr>
      </w:pPr>
      <w:r w:rsidRPr="00465C50">
        <w:rPr>
          <w:rFonts w:ascii="宋体" w:hAnsi="宋体"/>
          <w:sz w:val="24"/>
          <w:szCs w:val="24"/>
        </w:rPr>
        <w:t xml:space="preserve">输入说明： 第一行包含两个个整数, NM，其中N表示发电站、输电站和变电站等站点 数量之和，M表示站点间的输电线路数量。2 10000 N ≤ ≤ 。接下来的M行描述 了输电线路的规格：对于每条输电线路，三个数字描述连接它的一对站点以及其 输电容量1到8 10的整数。保证输送的电量不会是负数。 </w:t>
      </w:r>
    </w:p>
    <w:p w14:paraId="51E3F207" w14:textId="71DC9671" w:rsidR="002768EC" w:rsidRPr="00465C50" w:rsidRDefault="002768EC" w:rsidP="002E35A1">
      <w:pPr>
        <w:rPr>
          <w:rFonts w:ascii="宋体" w:hAnsi="宋体"/>
          <w:sz w:val="24"/>
          <w:szCs w:val="24"/>
        </w:rPr>
      </w:pPr>
      <w:r w:rsidRPr="00465C50">
        <w:rPr>
          <w:rFonts w:ascii="宋体" w:hAnsi="宋体"/>
          <w:sz w:val="24"/>
          <w:szCs w:val="24"/>
        </w:rPr>
        <w:t xml:space="preserve">输出说明： 只有一行，在第一行输出可以输送的最大电力数量。 </w:t>
      </w:r>
    </w:p>
    <w:p w14:paraId="22AA1461" w14:textId="77777777" w:rsidR="002768EC" w:rsidRPr="00465C50" w:rsidRDefault="002768EC" w:rsidP="002E35A1">
      <w:pPr>
        <w:rPr>
          <w:rFonts w:ascii="宋体" w:hAnsi="宋体"/>
          <w:sz w:val="24"/>
          <w:szCs w:val="24"/>
        </w:rPr>
      </w:pPr>
      <w:r w:rsidRPr="00465C50">
        <w:rPr>
          <w:rFonts w:ascii="宋体" w:hAnsi="宋体"/>
          <w:sz w:val="24"/>
          <w:szCs w:val="24"/>
        </w:rPr>
        <w:t xml:space="preserve">输入样例： 3 2 1 2 2 2 3 1 </w:t>
      </w:r>
    </w:p>
    <w:p w14:paraId="616C98E0" w14:textId="30C8CE96" w:rsidR="002768EC" w:rsidRPr="00465C50" w:rsidRDefault="002768EC" w:rsidP="002E35A1">
      <w:pPr>
        <w:rPr>
          <w:rFonts w:ascii="宋体" w:hAnsi="宋体"/>
          <w:sz w:val="24"/>
          <w:szCs w:val="24"/>
        </w:rPr>
      </w:pPr>
      <w:r w:rsidRPr="00465C50">
        <w:rPr>
          <w:rFonts w:ascii="宋体" w:hAnsi="宋体"/>
          <w:sz w:val="24"/>
          <w:szCs w:val="24"/>
        </w:rPr>
        <w:t>输出样例： 1</w:t>
      </w:r>
    </w:p>
    <w:p w14:paraId="57C6980E" w14:textId="77777777" w:rsidR="00CD636A" w:rsidRDefault="00CD636A" w:rsidP="002E35A1">
      <w:pPr>
        <w:rPr>
          <w:shd w:val="clear" w:color="auto" w:fill="FFFFFF"/>
        </w:rPr>
      </w:pPr>
    </w:p>
    <w:p w14:paraId="562CA2E5" w14:textId="77777777" w:rsidR="002E35A1" w:rsidRDefault="002E35A1" w:rsidP="002E35A1">
      <w:pPr>
        <w:rPr>
          <w:b/>
          <w:bCs/>
          <w:sz w:val="24"/>
        </w:rPr>
      </w:pPr>
      <w:r>
        <w:rPr>
          <w:rFonts w:hint="eastAsia"/>
          <w:b/>
          <w:bCs/>
          <w:sz w:val="24"/>
        </w:rPr>
        <w:t>解题思路：</w:t>
      </w:r>
    </w:p>
    <w:p w14:paraId="1B27FB52" w14:textId="7470430C" w:rsidR="00CD636A" w:rsidRPr="00465C50" w:rsidRDefault="00CD636A" w:rsidP="002E35A1">
      <w:pPr>
        <w:rPr>
          <w:rFonts w:ascii="宋体" w:hAnsi="宋体"/>
          <w:sz w:val="24"/>
          <w:szCs w:val="24"/>
        </w:rPr>
      </w:pPr>
      <w:r w:rsidRPr="00465C50">
        <w:rPr>
          <w:rFonts w:ascii="宋体" w:hAnsi="宋体" w:hint="eastAsia"/>
          <w:sz w:val="24"/>
          <w:szCs w:val="24"/>
        </w:rPr>
        <w:t>使用了</w:t>
      </w:r>
      <w:r w:rsidRPr="00465C50">
        <w:rPr>
          <w:rFonts w:ascii="宋体" w:hAnsi="宋体"/>
          <w:sz w:val="24"/>
          <w:szCs w:val="24"/>
        </w:rPr>
        <w:t>Dinic 最大流算法</w:t>
      </w:r>
    </w:p>
    <w:p w14:paraId="707E7AD6" w14:textId="7FB7D8A3" w:rsidR="00CD636A" w:rsidRPr="00CD636A" w:rsidRDefault="00CD636A" w:rsidP="002E35A1">
      <w:pPr>
        <w:rPr>
          <w:b/>
          <w:bCs/>
          <w:sz w:val="24"/>
        </w:rPr>
      </w:pPr>
    </w:p>
    <w:p w14:paraId="09721F69" w14:textId="77777777" w:rsidR="002E35A1" w:rsidRDefault="002E35A1" w:rsidP="002E35A1">
      <w:pPr>
        <w:jc w:val="left"/>
        <w:rPr>
          <w:b/>
          <w:bCs/>
          <w:sz w:val="24"/>
        </w:rPr>
      </w:pPr>
      <w:r>
        <w:rPr>
          <w:rFonts w:hint="eastAsia"/>
          <w:b/>
          <w:bCs/>
          <w:sz w:val="24"/>
        </w:rPr>
        <w:t>具体解法：</w:t>
      </w:r>
    </w:p>
    <w:p w14:paraId="7129C7D0"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&lt;cstdio&gt;</w:t>
      </w:r>
    </w:p>
    <w:p w14:paraId="6AE3757D"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331F313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&lt;bits/stdc++.h&gt;</w:t>
      </w:r>
    </w:p>
    <w:p w14:paraId="4EB03870"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mn</w:t>
      </w:r>
      <w:r>
        <w:rPr>
          <w:rFonts w:ascii="新宋体" w:eastAsia="新宋体" w:cs="新宋体"/>
          <w:color w:val="000000"/>
          <w:kern w:val="0"/>
          <w:sz w:val="19"/>
          <w:szCs w:val="19"/>
        </w:rPr>
        <w:t xml:space="preserve"> 10005</w:t>
      </w:r>
    </w:p>
    <w:p w14:paraId="59720DA2"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mm</w:t>
      </w:r>
      <w:r>
        <w:rPr>
          <w:rFonts w:ascii="新宋体" w:eastAsia="新宋体" w:cs="新宋体"/>
          <w:color w:val="000000"/>
          <w:kern w:val="0"/>
          <w:sz w:val="19"/>
          <w:szCs w:val="19"/>
        </w:rPr>
        <w:t xml:space="preserve"> 3000005</w:t>
      </w:r>
    </w:p>
    <w:p w14:paraId="0781DDBE"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INF</w:t>
      </w:r>
      <w:r>
        <w:rPr>
          <w:rFonts w:ascii="新宋体" w:eastAsia="新宋体" w:cs="新宋体"/>
          <w:color w:val="000000"/>
          <w:kern w:val="0"/>
          <w:sz w:val="19"/>
          <w:szCs w:val="19"/>
        </w:rPr>
        <w:t xml:space="preserve"> 0x7fffffffffffffff</w:t>
      </w:r>
    </w:p>
    <w:p w14:paraId="1C2465FE"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p>
    <w:p w14:paraId="3B697BF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8C4AF0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edge</w:t>
      </w:r>
      <w:r>
        <w:rPr>
          <w:rFonts w:ascii="新宋体" w:eastAsia="新宋体" w:cs="新宋体"/>
          <w:color w:val="000000"/>
          <w:kern w:val="0"/>
          <w:sz w:val="19"/>
          <w:szCs w:val="19"/>
        </w:rPr>
        <w:t xml:space="preserve"> {</w:t>
      </w:r>
    </w:p>
    <w:p w14:paraId="0C7AAD22"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next,to,flow;</w:t>
      </w:r>
    </w:p>
    <w:p w14:paraId="595096D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w:t>
      </w:r>
      <w:r>
        <w:rPr>
          <w:rFonts w:ascii="新宋体" w:eastAsia="新宋体" w:cs="新宋体"/>
          <w:color w:val="6F008A"/>
          <w:kern w:val="0"/>
          <w:sz w:val="19"/>
          <w:szCs w:val="19"/>
        </w:rPr>
        <w:t>mm</w:t>
      </w:r>
      <w:r>
        <w:rPr>
          <w:rFonts w:ascii="新宋体" w:eastAsia="新宋体" w:cs="新宋体"/>
          <w:color w:val="000000"/>
          <w:kern w:val="0"/>
          <w:sz w:val="19"/>
          <w:szCs w:val="19"/>
        </w:rPr>
        <w:t>];</w:t>
      </w:r>
    </w:p>
    <w:p w14:paraId="03B6A2E0"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6F008A"/>
          <w:kern w:val="0"/>
          <w:sz w:val="19"/>
          <w:szCs w:val="19"/>
        </w:rPr>
        <w:t>int</w:t>
      </w:r>
      <w:r>
        <w:rPr>
          <w:rFonts w:ascii="新宋体" w:eastAsia="新宋体" w:cs="新宋体"/>
          <w:color w:val="000000"/>
          <w:kern w:val="0"/>
          <w:sz w:val="19"/>
          <w:szCs w:val="19"/>
        </w:rPr>
        <w:t xml:space="preserve"> n,m;</w:t>
      </w:r>
    </w:p>
    <w:p w14:paraId="109321C7"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6F008A"/>
          <w:kern w:val="0"/>
          <w:sz w:val="19"/>
          <w:szCs w:val="19"/>
        </w:rPr>
        <w:t>int</w:t>
      </w:r>
      <w:r>
        <w:rPr>
          <w:rFonts w:ascii="新宋体" w:eastAsia="新宋体" w:cs="新宋体"/>
          <w:color w:val="000000"/>
          <w:kern w:val="0"/>
          <w:sz w:val="19"/>
          <w:szCs w:val="19"/>
        </w:rPr>
        <w:t xml:space="preserve"> s,t;</w:t>
      </w:r>
    </w:p>
    <w:p w14:paraId="77837DD2"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6F008A"/>
          <w:kern w:val="0"/>
          <w:sz w:val="19"/>
          <w:szCs w:val="19"/>
        </w:rPr>
        <w:t>int</w:t>
      </w:r>
      <w:r>
        <w:rPr>
          <w:rFonts w:ascii="新宋体" w:eastAsia="新宋体" w:cs="新宋体"/>
          <w:color w:val="000000"/>
          <w:kern w:val="0"/>
          <w:sz w:val="19"/>
          <w:szCs w:val="19"/>
        </w:rPr>
        <w:t xml:space="preserve"> cnt;</w:t>
      </w:r>
    </w:p>
    <w:p w14:paraId="0A7ED9C7"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6F008A"/>
          <w:kern w:val="0"/>
          <w:sz w:val="19"/>
          <w:szCs w:val="19"/>
        </w:rPr>
        <w:t>int</w:t>
      </w:r>
      <w:r>
        <w:rPr>
          <w:rFonts w:ascii="新宋体" w:eastAsia="新宋体" w:cs="新宋体"/>
          <w:color w:val="000000"/>
          <w:kern w:val="0"/>
          <w:sz w:val="19"/>
          <w:szCs w:val="19"/>
        </w:rPr>
        <w:t xml:space="preserve"> head[</w:t>
      </w:r>
      <w:r>
        <w:rPr>
          <w:rFonts w:ascii="新宋体" w:eastAsia="新宋体" w:cs="新宋体"/>
          <w:color w:val="6F008A"/>
          <w:kern w:val="0"/>
          <w:sz w:val="19"/>
          <w:szCs w:val="19"/>
        </w:rPr>
        <w:t>mn</w:t>
      </w:r>
      <w:r>
        <w:rPr>
          <w:rFonts w:ascii="新宋体" w:eastAsia="新宋体" w:cs="新宋体"/>
          <w:color w:val="000000"/>
          <w:kern w:val="0"/>
          <w:sz w:val="19"/>
          <w:szCs w:val="19"/>
        </w:rPr>
        <w:t>];</w:t>
      </w:r>
    </w:p>
    <w:p w14:paraId="3F755DC4"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6F008A"/>
          <w:kern w:val="0"/>
          <w:sz w:val="19"/>
          <w:szCs w:val="19"/>
        </w:rPr>
        <w:t>int</w:t>
      </w:r>
      <w:r>
        <w:rPr>
          <w:rFonts w:ascii="新宋体" w:eastAsia="新宋体" w:cs="新宋体"/>
          <w:color w:val="000000"/>
          <w:kern w:val="0"/>
          <w:sz w:val="19"/>
          <w:szCs w:val="19"/>
        </w:rPr>
        <w:t xml:space="preserve"> dep[</w:t>
      </w:r>
      <w:r>
        <w:rPr>
          <w:rFonts w:ascii="新宋体" w:eastAsia="新宋体" w:cs="新宋体"/>
          <w:color w:val="6F008A"/>
          <w:kern w:val="0"/>
          <w:sz w:val="19"/>
          <w:szCs w:val="19"/>
        </w:rPr>
        <w:t>mn</w:t>
      </w:r>
      <w:r>
        <w:rPr>
          <w:rFonts w:ascii="新宋体" w:eastAsia="新宋体" w:cs="新宋体"/>
          <w:color w:val="000000"/>
          <w:kern w:val="0"/>
          <w:sz w:val="19"/>
          <w:szCs w:val="19"/>
        </w:rPr>
        <w:t>];</w:t>
      </w:r>
    </w:p>
    <w:p w14:paraId="149B041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6F008A"/>
          <w:kern w:val="0"/>
          <w:sz w:val="19"/>
          <w:szCs w:val="19"/>
        </w:rPr>
        <w:t>int</w:t>
      </w:r>
      <w:r>
        <w:rPr>
          <w:rFonts w:ascii="新宋体" w:eastAsia="新宋体" w:cs="新宋体"/>
          <w:color w:val="000000"/>
          <w:kern w:val="0"/>
          <w:sz w:val="19"/>
          <w:szCs w:val="19"/>
        </w:rPr>
        <w:t xml:space="preserve"> maxf;</w:t>
      </w:r>
    </w:p>
    <w:p w14:paraId="19F7CE2E"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addedge(</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xi</w:t>
      </w:r>
      <w:r>
        <w:rPr>
          <w:rFonts w:ascii="新宋体" w:eastAsia="新宋体" w:cs="新宋体"/>
          <w:color w:val="000000"/>
          <w:kern w:val="0"/>
          <w:sz w:val="19"/>
          <w:szCs w:val="19"/>
        </w:rPr>
        <w:t>,</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yi</w:t>
      </w:r>
      <w:r>
        <w:rPr>
          <w:rFonts w:ascii="新宋体" w:eastAsia="新宋体" w:cs="新宋体"/>
          <w:color w:val="000000"/>
          <w:kern w:val="0"/>
          <w:sz w:val="19"/>
          <w:szCs w:val="19"/>
        </w:rPr>
        <w:t>,</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fi</w:t>
      </w:r>
      <w:r>
        <w:rPr>
          <w:rFonts w:ascii="新宋体" w:eastAsia="新宋体" w:cs="新宋体"/>
          <w:color w:val="000000"/>
          <w:kern w:val="0"/>
          <w:sz w:val="19"/>
          <w:szCs w:val="19"/>
        </w:rPr>
        <w:t>) {</w:t>
      </w:r>
    </w:p>
    <w:p w14:paraId="52AD718F"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a[cnt].to=</w:t>
      </w:r>
      <w:r>
        <w:rPr>
          <w:rFonts w:ascii="新宋体" w:eastAsia="新宋体" w:cs="新宋体"/>
          <w:color w:val="808080"/>
          <w:kern w:val="0"/>
          <w:sz w:val="19"/>
          <w:szCs w:val="19"/>
        </w:rPr>
        <w:t>yi</w:t>
      </w:r>
      <w:r>
        <w:rPr>
          <w:rFonts w:ascii="新宋体" w:eastAsia="新宋体" w:cs="新宋体"/>
          <w:color w:val="000000"/>
          <w:kern w:val="0"/>
          <w:sz w:val="19"/>
          <w:szCs w:val="19"/>
        </w:rPr>
        <w:t>;</w:t>
      </w:r>
    </w:p>
    <w:p w14:paraId="62EA534A"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a[cnt].next=head[</w:t>
      </w:r>
      <w:r>
        <w:rPr>
          <w:rFonts w:ascii="新宋体" w:eastAsia="新宋体" w:cs="新宋体"/>
          <w:color w:val="808080"/>
          <w:kern w:val="0"/>
          <w:sz w:val="19"/>
          <w:szCs w:val="19"/>
        </w:rPr>
        <w:t>xi</w:t>
      </w:r>
      <w:r>
        <w:rPr>
          <w:rFonts w:ascii="新宋体" w:eastAsia="新宋体" w:cs="新宋体"/>
          <w:color w:val="000000"/>
          <w:kern w:val="0"/>
          <w:sz w:val="19"/>
          <w:szCs w:val="19"/>
        </w:rPr>
        <w:t>];</w:t>
      </w:r>
    </w:p>
    <w:p w14:paraId="528A1DA4"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a[cnt].flow=</w:t>
      </w:r>
      <w:r>
        <w:rPr>
          <w:rFonts w:ascii="新宋体" w:eastAsia="新宋体" w:cs="新宋体"/>
          <w:color w:val="808080"/>
          <w:kern w:val="0"/>
          <w:sz w:val="19"/>
          <w:szCs w:val="19"/>
        </w:rPr>
        <w:t>fi</w:t>
      </w:r>
      <w:r>
        <w:rPr>
          <w:rFonts w:ascii="新宋体" w:eastAsia="新宋体" w:cs="新宋体"/>
          <w:color w:val="000000"/>
          <w:kern w:val="0"/>
          <w:sz w:val="19"/>
          <w:szCs w:val="19"/>
        </w:rPr>
        <w:t>;</w:t>
      </w:r>
    </w:p>
    <w:p w14:paraId="179FFBAA"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head[</w:t>
      </w:r>
      <w:r>
        <w:rPr>
          <w:rFonts w:ascii="新宋体" w:eastAsia="新宋体" w:cs="新宋体"/>
          <w:color w:val="808080"/>
          <w:kern w:val="0"/>
          <w:sz w:val="19"/>
          <w:szCs w:val="19"/>
        </w:rPr>
        <w:t>xi</w:t>
      </w:r>
      <w:r>
        <w:rPr>
          <w:rFonts w:ascii="新宋体" w:eastAsia="新宋体" w:cs="新宋体"/>
          <w:color w:val="000000"/>
          <w:kern w:val="0"/>
          <w:sz w:val="19"/>
          <w:szCs w:val="19"/>
        </w:rPr>
        <w:t>]=cnt++;</w:t>
      </w:r>
    </w:p>
    <w:p w14:paraId="6F866F7D"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36FFA3C"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bfs(</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49DF91F5"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queue&lt;</w:t>
      </w:r>
      <w:r>
        <w:rPr>
          <w:rFonts w:ascii="新宋体" w:eastAsia="新宋体" w:cs="新宋体"/>
          <w:color w:val="6F008A"/>
          <w:kern w:val="0"/>
          <w:sz w:val="19"/>
          <w:szCs w:val="19"/>
        </w:rPr>
        <w:t>int</w:t>
      </w:r>
      <w:r>
        <w:rPr>
          <w:rFonts w:ascii="新宋体" w:eastAsia="新宋体" w:cs="新宋体"/>
          <w:color w:val="000000"/>
          <w:kern w:val="0"/>
          <w:sz w:val="19"/>
          <w:szCs w:val="19"/>
        </w:rPr>
        <w:t>&gt; q;</w:t>
      </w:r>
    </w:p>
    <w:p w14:paraId="20EF4CC2"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(!q.empty())q.pop();</w:t>
      </w:r>
    </w:p>
    <w:p w14:paraId="17605F68"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memset(dep,-1,</w:t>
      </w:r>
      <w:r>
        <w:rPr>
          <w:rFonts w:ascii="新宋体" w:eastAsia="新宋体" w:cs="新宋体"/>
          <w:color w:val="0000FF"/>
          <w:kern w:val="0"/>
          <w:sz w:val="19"/>
          <w:szCs w:val="19"/>
        </w:rPr>
        <w:t>sizeof</w:t>
      </w:r>
      <w:r>
        <w:rPr>
          <w:rFonts w:ascii="新宋体" w:eastAsia="新宋体" w:cs="新宋体"/>
          <w:color w:val="000000"/>
          <w:kern w:val="0"/>
          <w:sz w:val="19"/>
          <w:szCs w:val="19"/>
        </w:rPr>
        <w:t>(dep));</w:t>
      </w:r>
    </w:p>
    <w:p w14:paraId="6738E3B5"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dep[</w:t>
      </w:r>
      <w:r>
        <w:rPr>
          <w:rFonts w:ascii="新宋体" w:eastAsia="新宋体" w:cs="新宋体"/>
          <w:color w:val="808080"/>
          <w:kern w:val="0"/>
          <w:sz w:val="19"/>
          <w:szCs w:val="19"/>
        </w:rPr>
        <w:t>s</w:t>
      </w:r>
      <w:r>
        <w:rPr>
          <w:rFonts w:ascii="新宋体" w:eastAsia="新宋体" w:cs="新宋体"/>
          <w:color w:val="000000"/>
          <w:kern w:val="0"/>
          <w:sz w:val="19"/>
          <w:szCs w:val="19"/>
        </w:rPr>
        <w:t>]=1;</w:t>
      </w:r>
    </w:p>
    <w:p w14:paraId="0C84892C"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q.push(</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538F1E7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(!q.empty()) {</w:t>
      </w:r>
    </w:p>
    <w:p w14:paraId="3490D85B"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t=q.front();</w:t>
      </w:r>
    </w:p>
    <w:p w14:paraId="33C8F114"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q.pop();</w:t>
      </w:r>
    </w:p>
    <w:p w14:paraId="3ED553D3"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i=head[t];i!=-1;i=a[i].next) {</w:t>
      </w:r>
    </w:p>
    <w:p w14:paraId="18FD8B0A"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v=a[i].to;</w:t>
      </w:r>
    </w:p>
    <w:p w14:paraId="51CBB9C0"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f=a[i].flow;</w:t>
      </w:r>
    </w:p>
    <w:p w14:paraId="0FA1E0A8"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((f&gt;0)&amp;&amp;(dep[v]==-1)) {</w:t>
      </w:r>
    </w:p>
    <w:p w14:paraId="503441B5"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dep[v]=dep[t]+1;</w:t>
      </w:r>
    </w:p>
    <w:p w14:paraId="7FC98AD3"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q.push(v);</w:t>
      </w:r>
    </w:p>
    <w:p w14:paraId="71DFCB3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31831176"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0C419CAF"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4C249D9F"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dep[t]!=-1;</w:t>
      </w:r>
    </w:p>
    <w:p w14:paraId="33BFB182"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C098C6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6F008A"/>
          <w:kern w:val="0"/>
          <w:sz w:val="19"/>
          <w:szCs w:val="19"/>
        </w:rPr>
        <w:t>int</w:t>
      </w:r>
      <w:r>
        <w:rPr>
          <w:rFonts w:ascii="新宋体" w:eastAsia="新宋体" w:cs="新宋体"/>
          <w:color w:val="000000"/>
          <w:kern w:val="0"/>
          <w:sz w:val="19"/>
          <w:szCs w:val="19"/>
        </w:rPr>
        <w:t xml:space="preserve"> dfs(</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u</w:t>
      </w:r>
      <w:r>
        <w:rPr>
          <w:rFonts w:ascii="新宋体" w:eastAsia="新宋体" w:cs="新宋体"/>
          <w:color w:val="000000"/>
          <w:kern w:val="0"/>
          <w:sz w:val="19"/>
          <w:szCs w:val="19"/>
        </w:rPr>
        <w:t>,</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dist</w:t>
      </w:r>
      <w:r>
        <w:rPr>
          <w:rFonts w:ascii="新宋体" w:eastAsia="新宋体" w:cs="新宋体"/>
          <w:color w:val="000000"/>
          <w:kern w:val="0"/>
          <w:sz w:val="19"/>
          <w:szCs w:val="19"/>
        </w:rPr>
        <w:t>) {</w:t>
      </w:r>
    </w:p>
    <w:p w14:paraId="755C7D38"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w:t>
      </w:r>
      <w:r>
        <w:rPr>
          <w:rFonts w:ascii="新宋体" w:eastAsia="新宋体" w:cs="新宋体"/>
          <w:color w:val="808080"/>
          <w:kern w:val="0"/>
          <w:sz w:val="19"/>
          <w:szCs w:val="19"/>
        </w:rPr>
        <w:t>u</w:t>
      </w:r>
      <w:r>
        <w:rPr>
          <w:rFonts w:ascii="新宋体" w:eastAsia="新宋体" w:cs="新宋体"/>
          <w:color w:val="000000"/>
          <w:kern w:val="0"/>
          <w:sz w:val="19"/>
          <w:szCs w:val="19"/>
        </w:rPr>
        <w:t>==t)</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dist</w:t>
      </w:r>
      <w:r>
        <w:rPr>
          <w:rFonts w:ascii="新宋体" w:eastAsia="新宋体" w:cs="新宋体"/>
          <w:color w:val="000000"/>
          <w:kern w:val="0"/>
          <w:sz w:val="19"/>
          <w:szCs w:val="19"/>
        </w:rPr>
        <w:t>;</w:t>
      </w:r>
    </w:p>
    <w:p w14:paraId="783CCED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i=head[</w:t>
      </w:r>
      <w:r>
        <w:rPr>
          <w:rFonts w:ascii="新宋体" w:eastAsia="新宋体" w:cs="新宋体"/>
          <w:color w:val="808080"/>
          <w:kern w:val="0"/>
          <w:sz w:val="19"/>
          <w:szCs w:val="19"/>
        </w:rPr>
        <w:t>u</w:t>
      </w:r>
      <w:r>
        <w:rPr>
          <w:rFonts w:ascii="新宋体" w:eastAsia="新宋体" w:cs="新宋体"/>
          <w:color w:val="000000"/>
          <w:kern w:val="0"/>
          <w:sz w:val="19"/>
          <w:szCs w:val="19"/>
        </w:rPr>
        <w:t>];i!=-1;i=a[i].next) {</w:t>
      </w:r>
    </w:p>
    <w:p w14:paraId="4FD72355"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v=a[i].to;</w:t>
      </w:r>
    </w:p>
    <w:p w14:paraId="0B735404"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f=a[i].flow;</w:t>
      </w:r>
    </w:p>
    <w:p w14:paraId="626AD2A7"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((dep[v]==dep[</w:t>
      </w:r>
      <w:r>
        <w:rPr>
          <w:rFonts w:ascii="新宋体" w:eastAsia="新宋体" w:cs="新宋体"/>
          <w:color w:val="808080"/>
          <w:kern w:val="0"/>
          <w:sz w:val="19"/>
          <w:szCs w:val="19"/>
        </w:rPr>
        <w:t>u</w:t>
      </w:r>
      <w:r>
        <w:rPr>
          <w:rFonts w:ascii="新宋体" w:eastAsia="新宋体" w:cs="新宋体"/>
          <w:color w:val="000000"/>
          <w:kern w:val="0"/>
          <w:sz w:val="19"/>
          <w:szCs w:val="19"/>
        </w:rPr>
        <w:t>]+1)&amp;&amp;(f!=0)) {</w:t>
      </w:r>
    </w:p>
    <w:p w14:paraId="3720292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df(dfs(v,min(</w:t>
      </w:r>
      <w:r>
        <w:rPr>
          <w:rFonts w:ascii="新宋体" w:eastAsia="新宋体" w:cs="新宋体"/>
          <w:color w:val="808080"/>
          <w:kern w:val="0"/>
          <w:sz w:val="19"/>
          <w:szCs w:val="19"/>
        </w:rPr>
        <w:t>dist</w:t>
      </w:r>
      <w:r>
        <w:rPr>
          <w:rFonts w:ascii="新宋体" w:eastAsia="新宋体" w:cs="新宋体"/>
          <w:color w:val="000000"/>
          <w:kern w:val="0"/>
          <w:sz w:val="19"/>
          <w:szCs w:val="19"/>
        </w:rPr>
        <w:t>,f)));</w:t>
      </w:r>
    </w:p>
    <w:p w14:paraId="67D7D13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(df&gt;0) {</w:t>
      </w:r>
    </w:p>
    <w:p w14:paraId="5D8274E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a[i].flow-=df;</w:t>
      </w:r>
    </w:p>
    <w:p w14:paraId="70CBFC7D"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a[i^1].flow+=df;</w:t>
      </w:r>
    </w:p>
    <w:p w14:paraId="5CA22C30"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df;</w:t>
      </w:r>
    </w:p>
    <w:p w14:paraId="5486131D"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36982C08"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06DE095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F195807"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A52BCF6"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32820F4"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dinic() {</w:t>
      </w:r>
    </w:p>
    <w:p w14:paraId="25850696"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maxf=0;</w:t>
      </w:r>
    </w:p>
    <w:p w14:paraId="7B5A6914"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nowf;</w:t>
      </w:r>
    </w:p>
    <w:p w14:paraId="567E1422"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(bfs(s)) {</w:t>
      </w:r>
    </w:p>
    <w:p w14:paraId="3DD73D89"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nowf=</w:t>
      </w:r>
      <w:r>
        <w:rPr>
          <w:rFonts w:ascii="新宋体" w:eastAsia="新宋体" w:cs="新宋体"/>
          <w:color w:val="6F008A"/>
          <w:kern w:val="0"/>
          <w:sz w:val="19"/>
          <w:szCs w:val="19"/>
        </w:rPr>
        <w:t>INF</w:t>
      </w:r>
      <w:r>
        <w:rPr>
          <w:rFonts w:ascii="新宋体" w:eastAsia="新宋体" w:cs="新宋体"/>
          <w:color w:val="000000"/>
          <w:kern w:val="0"/>
          <w:sz w:val="19"/>
          <w:szCs w:val="19"/>
        </w:rPr>
        <w:t>;</w:t>
      </w:r>
    </w:p>
    <w:p w14:paraId="05607ACD"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(nowf) {</w:t>
      </w:r>
    </w:p>
    <w:p w14:paraId="6153CFA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nowf=dfs(s,</w:t>
      </w:r>
      <w:r>
        <w:rPr>
          <w:rFonts w:ascii="新宋体" w:eastAsia="新宋体" w:cs="新宋体"/>
          <w:color w:val="6F008A"/>
          <w:kern w:val="0"/>
          <w:sz w:val="19"/>
          <w:szCs w:val="19"/>
        </w:rPr>
        <w:t>INF</w:t>
      </w:r>
      <w:r>
        <w:rPr>
          <w:rFonts w:ascii="新宋体" w:eastAsia="新宋体" w:cs="新宋体"/>
          <w:color w:val="000000"/>
          <w:kern w:val="0"/>
          <w:sz w:val="19"/>
          <w:szCs w:val="19"/>
        </w:rPr>
        <w:t>);</w:t>
      </w:r>
    </w:p>
    <w:p w14:paraId="6751466D"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maxf+=nowf;</w:t>
      </w:r>
    </w:p>
    <w:p w14:paraId="3407B5DD"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26D8B933"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345B22A"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3D0F0E5"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signed</w:t>
      </w:r>
      <w:r>
        <w:rPr>
          <w:rFonts w:ascii="新宋体" w:eastAsia="新宋体" w:cs="新宋体"/>
          <w:color w:val="000000"/>
          <w:kern w:val="0"/>
          <w:sz w:val="19"/>
          <w:szCs w:val="19"/>
        </w:rPr>
        <w:t xml:space="preserve"> main() {</w:t>
      </w:r>
    </w:p>
    <w:p w14:paraId="01B6296F"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memset(head,-1,</w:t>
      </w:r>
      <w:r>
        <w:rPr>
          <w:rFonts w:ascii="新宋体" w:eastAsia="新宋体" w:cs="新宋体"/>
          <w:color w:val="0000FF"/>
          <w:kern w:val="0"/>
          <w:sz w:val="19"/>
          <w:szCs w:val="19"/>
        </w:rPr>
        <w:t>sizeof</w:t>
      </w:r>
      <w:r>
        <w:rPr>
          <w:rFonts w:ascii="新宋体" w:eastAsia="新宋体" w:cs="新宋体"/>
          <w:color w:val="000000"/>
          <w:kern w:val="0"/>
          <w:sz w:val="19"/>
          <w:szCs w:val="19"/>
        </w:rPr>
        <w:t>(head));</w:t>
      </w:r>
    </w:p>
    <w:p w14:paraId="44602931"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scanf(</w:t>
      </w:r>
      <w:r>
        <w:rPr>
          <w:rFonts w:ascii="新宋体" w:eastAsia="新宋体" w:cs="新宋体"/>
          <w:color w:val="A31515"/>
          <w:kern w:val="0"/>
          <w:sz w:val="19"/>
          <w:szCs w:val="19"/>
        </w:rPr>
        <w:t>"%lld%lld"</w:t>
      </w:r>
      <w:r>
        <w:rPr>
          <w:rFonts w:ascii="新宋体" w:eastAsia="新宋体" w:cs="新宋体"/>
          <w:color w:val="000000"/>
          <w:kern w:val="0"/>
          <w:sz w:val="19"/>
          <w:szCs w:val="19"/>
        </w:rPr>
        <w:t>,&amp;n,&amp;m);</w:t>
      </w:r>
    </w:p>
    <w:p w14:paraId="38191A8A"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s=1,t=n;</w:t>
      </w:r>
    </w:p>
    <w:p w14:paraId="361BF387"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i=1;i&lt;=m;i++) {</w:t>
      </w:r>
    </w:p>
    <w:p w14:paraId="695A6240"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6F008A"/>
          <w:kern w:val="0"/>
          <w:sz w:val="19"/>
          <w:szCs w:val="19"/>
        </w:rPr>
        <w:t>int</w:t>
      </w:r>
      <w:r>
        <w:rPr>
          <w:rFonts w:ascii="新宋体" w:eastAsia="新宋体" w:cs="新宋体"/>
          <w:color w:val="000000"/>
          <w:kern w:val="0"/>
          <w:sz w:val="19"/>
          <w:szCs w:val="19"/>
        </w:rPr>
        <w:t xml:space="preserve"> x,y,f;</w:t>
      </w:r>
    </w:p>
    <w:p w14:paraId="4B7813C8"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scanf(</w:t>
      </w:r>
      <w:r>
        <w:rPr>
          <w:rFonts w:ascii="新宋体" w:eastAsia="新宋体" w:cs="新宋体"/>
          <w:color w:val="A31515"/>
          <w:kern w:val="0"/>
          <w:sz w:val="19"/>
          <w:szCs w:val="19"/>
        </w:rPr>
        <w:t>"%lld%lld%lld"</w:t>
      </w:r>
      <w:r>
        <w:rPr>
          <w:rFonts w:ascii="新宋体" w:eastAsia="新宋体" w:cs="新宋体"/>
          <w:color w:val="000000"/>
          <w:kern w:val="0"/>
          <w:sz w:val="19"/>
          <w:szCs w:val="19"/>
        </w:rPr>
        <w:t>,&amp;x,&amp;y,&amp;f);</w:t>
      </w:r>
    </w:p>
    <w:p w14:paraId="589BB406"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addedge(x,y,f);</w:t>
      </w:r>
    </w:p>
    <w:p w14:paraId="6856383F"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addedge(y,x,0);</w:t>
      </w:r>
    </w:p>
    <w:p w14:paraId="4EB8C292"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10D3448"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dinic();</w:t>
      </w:r>
    </w:p>
    <w:p w14:paraId="129B6E73"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"%lld"</w:t>
      </w:r>
      <w:r>
        <w:rPr>
          <w:rFonts w:ascii="新宋体" w:eastAsia="新宋体" w:cs="新宋体"/>
          <w:color w:val="000000"/>
          <w:kern w:val="0"/>
          <w:sz w:val="19"/>
          <w:szCs w:val="19"/>
        </w:rPr>
        <w:t>,maxf);</w:t>
      </w:r>
    </w:p>
    <w:p w14:paraId="6FE8DF68"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3CF8A5F" w14:textId="77777777" w:rsidR="00CD636A" w:rsidRDefault="00CD636A" w:rsidP="00CD636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67CE694" w14:textId="77777777" w:rsidR="00CD636A" w:rsidRDefault="00CD636A" w:rsidP="002E35A1">
      <w:pPr>
        <w:jc w:val="left"/>
        <w:rPr>
          <w:b/>
          <w:bCs/>
          <w:sz w:val="24"/>
        </w:rPr>
      </w:pPr>
    </w:p>
    <w:p w14:paraId="7A2BA80D" w14:textId="09176518" w:rsidR="002E35A1"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I</w:t>
      </w:r>
    </w:p>
    <w:p w14:paraId="4862F4E0" w14:textId="77777777" w:rsidR="00C86DAB" w:rsidRPr="00465C50" w:rsidRDefault="00C86DAB" w:rsidP="002E35A1">
      <w:pPr>
        <w:rPr>
          <w:rFonts w:ascii="宋体" w:hAnsi="宋体"/>
          <w:sz w:val="24"/>
          <w:szCs w:val="24"/>
        </w:rPr>
      </w:pPr>
      <w:r w:rsidRPr="00465C50">
        <w:rPr>
          <w:rFonts w:ascii="宋体" w:hAnsi="宋体"/>
          <w:sz w:val="24"/>
          <w:szCs w:val="24"/>
        </w:rPr>
        <w:t>新能源一般是指在新技术基础上加以开发利用的可再生能源，包括太阳能、 生物质能、风能、地热能、波浪能、洋流能和潮汐能，以及海洋表面与深层之间 的热循环等；此外，还有氢能、沼气、酒精、甲醇等，而已经广泛利用的煤炭、 石油、天然气、水能 等能源，称为常规能源。随着常规能源的有限性以及环境 问题的日益突出，以环保和可再生为特质的新能源越来越得到各国的重视。 现在科研人员正在实验室中研制一种全新的清洁的可再生能源，该新能源的 主要成分为两种物质:物质α和物质β。现在科研人员有n个烧杯，t毫升物质β， 第i个烧杯中现在有li毫升物质α，若研制成功将得到pi毫升的新能源，而科研 人员可以在烧杯中加入整数毫升的物质β，研制成功的概率为(物质β的量)/(物 质α的量+物质β的量)。现在科研人员想要合理分配他们的物质β</w:t>
      </w:r>
      <w:r w:rsidRPr="00465C50">
        <w:rPr>
          <w:rFonts w:ascii="宋体" w:hAnsi="宋体"/>
          <w:sz w:val="24"/>
          <w:szCs w:val="24"/>
        </w:rPr>
        <w:lastRenderedPageBreak/>
        <w:t xml:space="preserve">使得研制成功 的新能源的量期望值最大，但是一个烧杯中的物质β不能超过物质α的量，否则 会发生爆炸。现在烧杯中物质α的量将会发生q次变动，科研人员想要知道每次 变动之后他们能获得的新能源的量的最大期望值。 </w:t>
      </w:r>
    </w:p>
    <w:p w14:paraId="28A2CA38" w14:textId="77777777" w:rsidR="00C86DAB" w:rsidRPr="00465C50" w:rsidRDefault="00C86DAB" w:rsidP="002E35A1">
      <w:pPr>
        <w:rPr>
          <w:rFonts w:ascii="宋体" w:hAnsi="宋体"/>
          <w:sz w:val="24"/>
          <w:szCs w:val="24"/>
        </w:rPr>
      </w:pPr>
      <w:r w:rsidRPr="00465C50">
        <w:rPr>
          <w:rFonts w:ascii="宋体" w:hAnsi="宋体"/>
          <w:sz w:val="24"/>
          <w:szCs w:val="24"/>
        </w:rPr>
        <w:t xml:space="preserve">输入说明： 第一行三个正整数：n,t,q 第二行n个正整数：pi 第三行n个正整数：li 接下来的q行每行两个正整数：tj，rj。tj为1或2，1表示增加1毫升物质 α，2表示减少1毫升物质α，rj为变动的烧杯编号。保证任意时刻所有烧杯不 为空 </w:t>
      </w:r>
    </w:p>
    <w:p w14:paraId="4F3EFBED" w14:textId="3E539C5F" w:rsidR="00C86DAB" w:rsidRPr="00465C50" w:rsidRDefault="00C86DAB" w:rsidP="002E35A1">
      <w:pPr>
        <w:rPr>
          <w:rFonts w:ascii="宋体" w:hAnsi="宋体"/>
          <w:sz w:val="24"/>
          <w:szCs w:val="24"/>
        </w:rPr>
      </w:pPr>
      <w:r w:rsidRPr="00465C50">
        <w:rPr>
          <w:rFonts w:ascii="宋体" w:hAnsi="宋体"/>
          <w:sz w:val="24"/>
          <w:szCs w:val="24"/>
        </w:rPr>
        <w:t xml:space="preserve">输出说明： q 行实数表示每次变动之后的答案 如果绝对或相对误差不超过1e-6，则答案将被视为正确。 </w:t>
      </w:r>
    </w:p>
    <w:p w14:paraId="35AE8A9B" w14:textId="1759131D" w:rsidR="00C86DAB" w:rsidRPr="00465C50" w:rsidRDefault="00C86DAB" w:rsidP="002E35A1">
      <w:pPr>
        <w:rPr>
          <w:rFonts w:ascii="宋体" w:hAnsi="宋体"/>
          <w:sz w:val="24"/>
          <w:szCs w:val="24"/>
        </w:rPr>
      </w:pPr>
      <w:r w:rsidRPr="00465C50">
        <w:rPr>
          <w:rFonts w:ascii="宋体" w:hAnsi="宋体"/>
          <w:sz w:val="24"/>
          <w:szCs w:val="24"/>
        </w:rPr>
        <w:t xml:space="preserve">输入样例：2 1 3 4 5 1 2 1 1 1 2 2 1 </w:t>
      </w:r>
    </w:p>
    <w:p w14:paraId="1D8AEC1C" w14:textId="58E3C94E" w:rsidR="00CD636A" w:rsidRPr="00465C50" w:rsidRDefault="00C86DAB" w:rsidP="002E35A1">
      <w:pPr>
        <w:rPr>
          <w:rFonts w:ascii="宋体" w:hAnsi="宋体"/>
          <w:sz w:val="24"/>
          <w:szCs w:val="24"/>
        </w:rPr>
      </w:pPr>
      <w:r w:rsidRPr="00465C50">
        <w:rPr>
          <w:rFonts w:ascii="宋体" w:hAnsi="宋体"/>
          <w:sz w:val="24"/>
          <w:szCs w:val="24"/>
        </w:rPr>
        <w:t>输出样例： 1.666666667 1.333333333 2.000000000</w:t>
      </w:r>
    </w:p>
    <w:p w14:paraId="6523060E" w14:textId="0581888B" w:rsidR="00C86DAB" w:rsidRPr="00465C50" w:rsidRDefault="00C86DAB" w:rsidP="002E35A1">
      <w:pPr>
        <w:rPr>
          <w:rFonts w:ascii="宋体" w:hAnsi="宋体"/>
          <w:sz w:val="24"/>
          <w:szCs w:val="24"/>
        </w:rPr>
      </w:pPr>
      <w:r w:rsidRPr="00465C50">
        <w:rPr>
          <w:rFonts w:ascii="宋体" w:hAnsi="宋体"/>
          <w:sz w:val="24"/>
          <w:szCs w:val="24"/>
        </w:rPr>
        <w:t>数据范围： n,t,q&lt;=200000，pi,li&lt;=1000</w:t>
      </w:r>
    </w:p>
    <w:p w14:paraId="77DB01AA" w14:textId="77777777" w:rsidR="002E35A1" w:rsidRDefault="002E35A1" w:rsidP="002E35A1">
      <w:pPr>
        <w:rPr>
          <w:b/>
          <w:bCs/>
          <w:sz w:val="24"/>
        </w:rPr>
      </w:pPr>
      <w:r>
        <w:rPr>
          <w:rFonts w:hint="eastAsia"/>
          <w:b/>
          <w:bCs/>
          <w:sz w:val="24"/>
        </w:rPr>
        <w:t>解题思路：</w:t>
      </w:r>
    </w:p>
    <w:p w14:paraId="5ACCB3CE" w14:textId="77777777" w:rsidR="00C86DAB" w:rsidRPr="00465C50" w:rsidRDefault="00C86DAB" w:rsidP="00C86DAB">
      <w:pPr>
        <w:rPr>
          <w:rFonts w:ascii="宋体" w:hAnsi="宋体"/>
          <w:sz w:val="24"/>
          <w:szCs w:val="24"/>
        </w:rPr>
      </w:pPr>
      <w:r w:rsidRPr="00465C50">
        <w:rPr>
          <w:rFonts w:ascii="宋体" w:hAnsi="宋体" w:hint="eastAsia"/>
          <w:sz w:val="24"/>
          <w:szCs w:val="24"/>
        </w:rPr>
        <w:t>现在科研人员有n个烧杯，t毫升物质B，</w:t>
      </w:r>
    </w:p>
    <w:p w14:paraId="7A1AD82C" w14:textId="77777777" w:rsidR="00C86DAB" w:rsidRPr="00465C50" w:rsidRDefault="00C86DAB" w:rsidP="00C86DAB">
      <w:pPr>
        <w:rPr>
          <w:rFonts w:ascii="宋体" w:hAnsi="宋体"/>
          <w:sz w:val="24"/>
          <w:szCs w:val="24"/>
        </w:rPr>
      </w:pPr>
      <w:r w:rsidRPr="00465C50">
        <w:rPr>
          <w:rFonts w:ascii="宋体" w:hAnsi="宋体" w:hint="eastAsia"/>
          <w:sz w:val="24"/>
          <w:szCs w:val="24"/>
        </w:rPr>
        <w:t>第i个烧杯中现在有ii毫升物质a，若研制成功将得到</w:t>
      </w:r>
    </w:p>
    <w:p w14:paraId="72E4173A" w14:textId="77777777" w:rsidR="00C86DAB" w:rsidRPr="00465C50" w:rsidRDefault="00C86DAB" w:rsidP="00C86DAB">
      <w:pPr>
        <w:rPr>
          <w:rFonts w:ascii="宋体" w:hAnsi="宋体"/>
          <w:sz w:val="24"/>
          <w:szCs w:val="24"/>
        </w:rPr>
      </w:pPr>
      <w:r w:rsidRPr="00465C50">
        <w:rPr>
          <w:rFonts w:ascii="宋体" w:hAnsi="宋体" w:hint="eastAsia"/>
          <w:sz w:val="24"/>
          <w:szCs w:val="24"/>
        </w:rPr>
        <w:t>pi毫升的新能源，而科研人员可以在烧杯中加入整数毫</w:t>
      </w:r>
    </w:p>
    <w:p w14:paraId="335C0707" w14:textId="77777777" w:rsidR="00C86DAB" w:rsidRPr="00465C50" w:rsidRDefault="00C86DAB" w:rsidP="00C86DAB">
      <w:pPr>
        <w:rPr>
          <w:rFonts w:ascii="宋体" w:hAnsi="宋体"/>
          <w:sz w:val="24"/>
          <w:szCs w:val="24"/>
        </w:rPr>
      </w:pPr>
      <w:r w:rsidRPr="00465C50">
        <w:rPr>
          <w:rFonts w:ascii="宋体" w:hAnsi="宋体" w:hint="eastAsia"/>
          <w:sz w:val="24"/>
          <w:szCs w:val="24"/>
        </w:rPr>
        <w:t>升的物质B，研制成功的概率为(物质B的量)/(物</w:t>
      </w:r>
    </w:p>
    <w:p w14:paraId="495E90E3" w14:textId="25B318CB" w:rsidR="00C86DAB" w:rsidRPr="00465C50" w:rsidRDefault="00C86DAB" w:rsidP="00C86DAB">
      <w:pPr>
        <w:rPr>
          <w:rFonts w:ascii="宋体" w:hAnsi="宋体"/>
          <w:sz w:val="24"/>
          <w:szCs w:val="24"/>
        </w:rPr>
      </w:pPr>
      <w:r w:rsidRPr="00465C50">
        <w:rPr>
          <w:rFonts w:ascii="宋体" w:hAnsi="宋体" w:hint="eastAsia"/>
          <w:sz w:val="24"/>
          <w:szCs w:val="24"/>
        </w:rPr>
        <w:t>质a的量+物质B的量)一个烧杯中的物质B不能超过物质a的量，否则会发生爆炸合理分配他们的物质B使得研制成功的新能源的量期望最大:B有限，实际考虑的是对B的分配使得概率乘以产出之和最大</w:t>
      </w:r>
    </w:p>
    <w:p w14:paraId="0780FBC0" w14:textId="1C02B682" w:rsidR="00C86DAB" w:rsidRPr="00465C50" w:rsidRDefault="00C86DAB" w:rsidP="00C86DAB">
      <w:pPr>
        <w:rPr>
          <w:rFonts w:ascii="宋体" w:hAnsi="宋体"/>
          <w:sz w:val="24"/>
          <w:szCs w:val="24"/>
        </w:rPr>
      </w:pPr>
      <w:r w:rsidRPr="00465C50">
        <w:rPr>
          <w:rFonts w:ascii="宋体" w:hAnsi="宋体" w:hint="eastAsia"/>
          <w:sz w:val="24"/>
          <w:szCs w:val="24"/>
        </w:rPr>
        <w:t>现在烧杯中物质a的量将会发生q次变动，科研人员想要知道每次变动之后他们能获得的新能源的量的最大期望值:对每次变动，都进行以下操作</w:t>
      </w:r>
    </w:p>
    <w:p w14:paraId="7A46B52F" w14:textId="77777777" w:rsidR="00C86DAB" w:rsidRPr="00465C50" w:rsidRDefault="00C86DAB" w:rsidP="00C86DAB">
      <w:pPr>
        <w:rPr>
          <w:rFonts w:ascii="宋体" w:hAnsi="宋体"/>
          <w:sz w:val="24"/>
          <w:szCs w:val="24"/>
        </w:rPr>
      </w:pPr>
      <w:r w:rsidRPr="00465C50">
        <w:rPr>
          <w:rFonts w:ascii="宋体" w:hAnsi="宋体" w:hint="eastAsia"/>
          <w:sz w:val="24"/>
          <w:szCs w:val="24"/>
        </w:rPr>
        <w:t>1计算每瓶添加后产出期望增量</w:t>
      </w:r>
    </w:p>
    <w:p w14:paraId="05A1D45F" w14:textId="77777777" w:rsidR="00C86DAB" w:rsidRPr="00465C50" w:rsidRDefault="00C86DAB" w:rsidP="00C86DAB">
      <w:pPr>
        <w:rPr>
          <w:rFonts w:ascii="宋体" w:hAnsi="宋体"/>
          <w:sz w:val="24"/>
          <w:szCs w:val="24"/>
        </w:rPr>
      </w:pPr>
      <w:r w:rsidRPr="00465C50">
        <w:rPr>
          <w:rFonts w:ascii="宋体" w:hAnsi="宋体" w:hint="eastAsia"/>
          <w:sz w:val="24"/>
          <w:szCs w:val="24"/>
        </w:rPr>
        <w:t>2分配给最大的</w:t>
      </w:r>
    </w:p>
    <w:p w14:paraId="2C5D0393" w14:textId="77777777" w:rsidR="00C86DAB" w:rsidRPr="00465C50" w:rsidRDefault="00C86DAB" w:rsidP="00C86DAB">
      <w:pPr>
        <w:rPr>
          <w:rFonts w:ascii="宋体" w:hAnsi="宋体"/>
          <w:sz w:val="24"/>
          <w:szCs w:val="24"/>
        </w:rPr>
      </w:pPr>
      <w:r w:rsidRPr="00465C50">
        <w:rPr>
          <w:rFonts w:ascii="宋体" w:hAnsi="宋体" w:hint="eastAsia"/>
          <w:sz w:val="24"/>
          <w:szCs w:val="24"/>
        </w:rPr>
        <w:t>3更新对应添加后产出期望增量</w:t>
      </w:r>
    </w:p>
    <w:p w14:paraId="075EE7B0" w14:textId="77777777" w:rsidR="00C86DAB" w:rsidRPr="00465C50" w:rsidRDefault="00C86DAB" w:rsidP="00C86DAB">
      <w:pPr>
        <w:rPr>
          <w:rFonts w:ascii="宋体" w:hAnsi="宋体"/>
          <w:sz w:val="24"/>
          <w:szCs w:val="24"/>
        </w:rPr>
      </w:pPr>
      <w:r w:rsidRPr="00465C50">
        <w:rPr>
          <w:rFonts w:ascii="宋体" w:hAnsi="宋体" w:hint="eastAsia"/>
          <w:sz w:val="24"/>
          <w:szCs w:val="24"/>
        </w:rPr>
        <w:t>4重复2，直到分配结束</w:t>
      </w:r>
    </w:p>
    <w:p w14:paraId="7FB602E3" w14:textId="5EEAF0C6" w:rsidR="00C86DAB" w:rsidRPr="00465C50" w:rsidRDefault="00C86DAB" w:rsidP="00C86DAB">
      <w:pPr>
        <w:rPr>
          <w:rFonts w:ascii="宋体" w:hAnsi="宋体"/>
          <w:sz w:val="24"/>
          <w:szCs w:val="24"/>
        </w:rPr>
      </w:pPr>
      <w:r w:rsidRPr="00465C50">
        <w:rPr>
          <w:rFonts w:ascii="宋体" w:hAnsi="宋体" w:hint="eastAsia"/>
          <w:sz w:val="24"/>
          <w:szCs w:val="24"/>
        </w:rPr>
        <w:t>5输出。</w:t>
      </w:r>
    </w:p>
    <w:p w14:paraId="03D81CC3" w14:textId="77777777" w:rsidR="000271AF" w:rsidRPr="00C86DAB" w:rsidRDefault="000271AF" w:rsidP="00C86DAB">
      <w:pPr>
        <w:rPr>
          <w:sz w:val="24"/>
        </w:rPr>
      </w:pPr>
    </w:p>
    <w:p w14:paraId="27DBDC35" w14:textId="77777777" w:rsidR="002E35A1" w:rsidRDefault="002E35A1" w:rsidP="002E35A1">
      <w:pPr>
        <w:jc w:val="left"/>
        <w:rPr>
          <w:b/>
          <w:bCs/>
          <w:sz w:val="24"/>
        </w:rPr>
      </w:pPr>
      <w:r>
        <w:rPr>
          <w:rFonts w:hint="eastAsia"/>
          <w:b/>
          <w:bCs/>
          <w:sz w:val="24"/>
        </w:rPr>
        <w:t>具体解法：</w:t>
      </w:r>
    </w:p>
    <w:p w14:paraId="3E95F528" w14:textId="6A0CDC94" w:rsidR="00CD636A" w:rsidRDefault="00C86DAB" w:rsidP="00C86DAB">
      <w:pPr>
        <w:jc w:val="left"/>
        <w:rPr>
          <w:b/>
          <w:bCs/>
          <w:sz w:val="24"/>
        </w:rPr>
      </w:pPr>
      <w:r>
        <w:rPr>
          <w:rFonts w:ascii="新宋体" w:eastAsia="新宋体" w:cs="新宋体"/>
          <w:color w:val="000000"/>
          <w:kern w:val="0"/>
          <w:sz w:val="19"/>
          <w:szCs w:val="19"/>
        </w:rPr>
        <w:t>}</w:t>
      </w:r>
    </w:p>
    <w:p w14:paraId="389BA410" w14:textId="7590A16B" w:rsidR="002E35A1" w:rsidRDefault="002E35A1" w:rsidP="002E35A1">
      <w:pPr>
        <w:rPr>
          <w:shd w:val="clear" w:color="auto" w:fill="FFFFFF"/>
        </w:rPr>
      </w:pPr>
      <w:r>
        <w:rPr>
          <w:rFonts w:ascii="Arial" w:hAnsi="Arial" w:cs="Arial" w:hint="eastAsia"/>
          <w:b/>
          <w:color w:val="000000"/>
          <w:sz w:val="32"/>
          <w:szCs w:val="21"/>
          <w:shd w:val="clear" w:color="auto" w:fill="FFFFFF"/>
        </w:rPr>
        <w:t>题目</w:t>
      </w:r>
      <w:r>
        <w:rPr>
          <w:rFonts w:ascii="Arial" w:hAnsi="Arial" w:cs="Arial" w:hint="eastAsia"/>
          <w:b/>
          <w:color w:val="000000"/>
          <w:sz w:val="32"/>
          <w:szCs w:val="21"/>
          <w:shd w:val="clear" w:color="auto" w:fill="FFFFFF"/>
        </w:rPr>
        <w:t>J</w:t>
      </w:r>
    </w:p>
    <w:p w14:paraId="286C3E57" w14:textId="77777777" w:rsidR="00C86DAB" w:rsidRPr="00465C50" w:rsidRDefault="00C86DAB" w:rsidP="002E35A1">
      <w:pPr>
        <w:rPr>
          <w:rFonts w:ascii="宋体" w:hAnsi="宋体"/>
          <w:sz w:val="24"/>
          <w:szCs w:val="24"/>
        </w:rPr>
      </w:pPr>
      <w:r w:rsidRPr="00465C50">
        <w:rPr>
          <w:rFonts w:ascii="宋体" w:hAnsi="宋体"/>
          <w:sz w:val="24"/>
          <w:szCs w:val="24"/>
        </w:rPr>
        <w:t>化石能源是全球消耗的最主要能源，2006年全球消耗的能源中化石能源占比 高达87.9%，我国的比例高达93.8%。但随着人类的不断开采，化石能源的枯竭 是不可避免的，大部分化石能源本世纪将被开采殆尽。从另一方面看，由于化石 能源的使用过程中会新增大量温室气体 CO2，同时可能产生一些有污染的烟气， 威胁全球生态。因而，开发更清洁的可再生能源是今后发展的方向。 现在，科研人员研制出了一种全新的清洁的可再生能源，这种可再生能源具 有非常神奇的性质。科研人员基于该可再生能源发明了一种发电装置，该装置有 n 个能源槽位，第i个能源槽位中放入了i份新能源。该发电装置的能源槽位的 位置可以进行随意交换，但是，对于其中任意一对能源槽位，只有满足当且仅当 这两个能源槽位的位置编号互质且其中的新能源量互质，这种情况下发电装置才 能得到最大的发电功率。 现在，发电装置的能源槽位已经被进行了一些交换，而其中一些能源槽位中 的新能源量已知，科研人员想要知道有多少种方案可以得</w:t>
      </w:r>
      <w:r w:rsidRPr="00465C50">
        <w:rPr>
          <w:rFonts w:ascii="宋体" w:hAnsi="宋体"/>
          <w:sz w:val="24"/>
          <w:szCs w:val="24"/>
        </w:rPr>
        <w:lastRenderedPageBreak/>
        <w:t xml:space="preserve">到最大的发电功率，结 果对1e9+7取模。 输入说明： 输入包含多组数据，第一行输入数据组数T 每组数据的输入如下： 第一行一个正整数n；第二行n个数a1,a2,…,an；若ai=0则这个槽位的新能源量 未知，否则代表该槽位的新能源量。 输出说明： 满足条件的方案个数，对1e9+7取模。 </w:t>
      </w:r>
    </w:p>
    <w:p w14:paraId="79C1C89C" w14:textId="1299916A" w:rsidR="00CD636A" w:rsidRPr="00465C50" w:rsidRDefault="00C86DAB" w:rsidP="002E35A1">
      <w:pPr>
        <w:rPr>
          <w:rFonts w:ascii="宋体" w:hAnsi="宋体"/>
          <w:sz w:val="24"/>
          <w:szCs w:val="24"/>
        </w:rPr>
      </w:pPr>
      <w:r w:rsidRPr="00465C50">
        <w:rPr>
          <w:rFonts w:ascii="宋体" w:hAnsi="宋体"/>
          <w:sz w:val="24"/>
          <w:szCs w:val="24"/>
        </w:rPr>
        <w:t>样例输入1： 1 4</w:t>
      </w:r>
    </w:p>
    <w:p w14:paraId="5FDA001B" w14:textId="77777777" w:rsidR="00C86DAB" w:rsidRPr="00465C50" w:rsidRDefault="00C86DAB" w:rsidP="002E35A1">
      <w:pPr>
        <w:rPr>
          <w:rFonts w:ascii="宋体" w:hAnsi="宋体"/>
          <w:sz w:val="24"/>
          <w:szCs w:val="24"/>
        </w:rPr>
      </w:pPr>
      <w:r w:rsidRPr="00465C50">
        <w:rPr>
          <w:rFonts w:ascii="宋体" w:hAnsi="宋体"/>
          <w:sz w:val="24"/>
          <w:szCs w:val="24"/>
        </w:rPr>
        <w:t>0 0 0 0</w:t>
      </w:r>
    </w:p>
    <w:p w14:paraId="26B5DFE0" w14:textId="77777777" w:rsidR="00C86DAB" w:rsidRPr="00465C50" w:rsidRDefault="00C86DAB" w:rsidP="002E35A1">
      <w:pPr>
        <w:rPr>
          <w:rFonts w:ascii="宋体" w:hAnsi="宋体"/>
          <w:sz w:val="24"/>
          <w:szCs w:val="24"/>
        </w:rPr>
      </w:pPr>
      <w:r w:rsidRPr="00465C50">
        <w:rPr>
          <w:rFonts w:ascii="宋体" w:hAnsi="宋体"/>
          <w:sz w:val="24"/>
          <w:szCs w:val="24"/>
        </w:rPr>
        <w:t xml:space="preserve">样例输出1： 4 </w:t>
      </w:r>
    </w:p>
    <w:p w14:paraId="66DEECB5" w14:textId="77777777" w:rsidR="00C86DAB" w:rsidRPr="00465C50" w:rsidRDefault="00C86DAB" w:rsidP="002E35A1">
      <w:pPr>
        <w:rPr>
          <w:rFonts w:ascii="宋体" w:hAnsi="宋体"/>
          <w:sz w:val="24"/>
          <w:szCs w:val="24"/>
        </w:rPr>
      </w:pPr>
      <w:r w:rsidRPr="00465C50">
        <w:rPr>
          <w:rFonts w:ascii="宋体" w:hAnsi="宋体"/>
          <w:sz w:val="24"/>
          <w:szCs w:val="24"/>
        </w:rPr>
        <w:t>样例输出2： 2 5 0 0 1 2 0 6 0 0 1 2 0 0</w:t>
      </w:r>
    </w:p>
    <w:p w14:paraId="575ABD70" w14:textId="4F22592A" w:rsidR="00C86DAB" w:rsidRPr="00465C50" w:rsidRDefault="00C86DAB" w:rsidP="002E35A1">
      <w:pPr>
        <w:rPr>
          <w:rFonts w:ascii="宋体" w:hAnsi="宋体"/>
          <w:sz w:val="24"/>
          <w:szCs w:val="24"/>
        </w:rPr>
      </w:pPr>
      <w:r w:rsidRPr="00465C50">
        <w:rPr>
          <w:rFonts w:ascii="宋体" w:hAnsi="宋体"/>
          <w:sz w:val="24"/>
          <w:szCs w:val="24"/>
        </w:rPr>
        <w:t xml:space="preserve">样例输出2： 2 0 </w:t>
      </w:r>
    </w:p>
    <w:p w14:paraId="313F8B83" w14:textId="112BC615" w:rsidR="00C86DAB" w:rsidRPr="00465C50" w:rsidRDefault="00C86DAB" w:rsidP="002E35A1">
      <w:pPr>
        <w:rPr>
          <w:rFonts w:ascii="宋体" w:hAnsi="宋体"/>
          <w:sz w:val="24"/>
          <w:szCs w:val="24"/>
        </w:rPr>
      </w:pPr>
      <w:r w:rsidRPr="00465C50">
        <w:rPr>
          <w:rFonts w:ascii="宋体" w:hAnsi="宋体"/>
          <w:sz w:val="24"/>
          <w:szCs w:val="24"/>
        </w:rPr>
        <w:t>数据范围： ∑n&lt;=100000</w:t>
      </w:r>
    </w:p>
    <w:p w14:paraId="45F1C63D" w14:textId="77777777" w:rsidR="002E35A1" w:rsidRDefault="002E35A1" w:rsidP="002E35A1">
      <w:pPr>
        <w:rPr>
          <w:b/>
          <w:bCs/>
          <w:sz w:val="24"/>
        </w:rPr>
      </w:pPr>
      <w:r>
        <w:rPr>
          <w:rFonts w:hint="eastAsia"/>
          <w:b/>
          <w:bCs/>
          <w:sz w:val="24"/>
        </w:rPr>
        <w:t>解题思路：</w:t>
      </w:r>
    </w:p>
    <w:p w14:paraId="46AE18F9" w14:textId="77777777" w:rsidR="004965CA" w:rsidRPr="00465C50" w:rsidRDefault="004965CA" w:rsidP="004965CA">
      <w:pPr>
        <w:rPr>
          <w:rFonts w:ascii="宋体" w:hAnsi="宋体"/>
          <w:sz w:val="24"/>
          <w:szCs w:val="24"/>
        </w:rPr>
      </w:pPr>
      <w:r w:rsidRPr="00465C50">
        <w:rPr>
          <w:rFonts w:ascii="宋体" w:hAnsi="宋体" w:hint="eastAsia"/>
          <w:sz w:val="24"/>
          <w:szCs w:val="24"/>
        </w:rPr>
        <w:t>该装置有n个能源槽位，第i个能源槽位中放入了i份新能源</w:t>
      </w:r>
    </w:p>
    <w:p w14:paraId="2000D1D0" w14:textId="623C5D4E" w:rsidR="004965CA" w:rsidRPr="00465C50" w:rsidRDefault="004965CA" w:rsidP="004965CA">
      <w:pPr>
        <w:rPr>
          <w:rFonts w:ascii="宋体" w:hAnsi="宋体"/>
          <w:sz w:val="24"/>
          <w:szCs w:val="24"/>
        </w:rPr>
      </w:pPr>
      <w:r w:rsidRPr="00465C50">
        <w:rPr>
          <w:rFonts w:ascii="宋体" w:hAnsi="宋体" w:hint="eastAsia"/>
          <w:sz w:val="24"/>
          <w:szCs w:val="24"/>
        </w:rPr>
        <w:t>说明值和位置是能对应的，初始情况一定满足</w:t>
      </w:r>
    </w:p>
    <w:p w14:paraId="5A7DEBBB" w14:textId="77777777" w:rsidR="004965CA" w:rsidRPr="00465C50" w:rsidRDefault="004965CA" w:rsidP="004965CA">
      <w:pPr>
        <w:rPr>
          <w:rFonts w:ascii="宋体" w:hAnsi="宋体"/>
          <w:sz w:val="24"/>
          <w:szCs w:val="24"/>
        </w:rPr>
      </w:pPr>
      <w:r w:rsidRPr="00465C50">
        <w:rPr>
          <w:rFonts w:ascii="宋体" w:hAnsi="宋体" w:hint="eastAsia"/>
          <w:sz w:val="24"/>
          <w:szCs w:val="24"/>
        </w:rPr>
        <w:t>当且仅当能源槽位的位置编号互质且其中的新能源量互质</w:t>
      </w:r>
    </w:p>
    <w:p w14:paraId="2BC9569A" w14:textId="77777777" w:rsidR="004965CA" w:rsidRPr="00465C50" w:rsidRDefault="004965CA" w:rsidP="004965CA">
      <w:pPr>
        <w:rPr>
          <w:rFonts w:ascii="宋体" w:hAnsi="宋体"/>
          <w:sz w:val="24"/>
          <w:szCs w:val="24"/>
        </w:rPr>
      </w:pPr>
      <w:r w:rsidRPr="00465C50">
        <w:rPr>
          <w:rFonts w:ascii="宋体" w:hAnsi="宋体" w:hint="eastAsia"/>
          <w:sz w:val="24"/>
          <w:szCs w:val="24"/>
        </w:rPr>
        <w:t>该条件要求编号互质则值互质</w:t>
      </w:r>
    </w:p>
    <w:p w14:paraId="660C1A79" w14:textId="77777777" w:rsidR="004965CA" w:rsidRPr="00465C50" w:rsidRDefault="004965CA" w:rsidP="004965CA">
      <w:pPr>
        <w:rPr>
          <w:rFonts w:ascii="宋体" w:hAnsi="宋体"/>
          <w:sz w:val="24"/>
          <w:szCs w:val="24"/>
        </w:rPr>
      </w:pPr>
      <w:r w:rsidRPr="00465C50">
        <w:rPr>
          <w:rFonts w:ascii="宋体" w:hAnsi="宋体" w:hint="eastAsia"/>
          <w:sz w:val="24"/>
          <w:szCs w:val="24"/>
        </w:rPr>
        <w:t>些能源槽位中的新能源量已知</w:t>
      </w:r>
    </w:p>
    <w:p w14:paraId="79608D90" w14:textId="77777777" w:rsidR="004965CA" w:rsidRPr="00465C50" w:rsidRDefault="004965CA" w:rsidP="004965CA">
      <w:pPr>
        <w:rPr>
          <w:rFonts w:ascii="宋体" w:hAnsi="宋体"/>
          <w:sz w:val="24"/>
          <w:szCs w:val="24"/>
        </w:rPr>
      </w:pPr>
      <w:r w:rsidRPr="00465C50">
        <w:rPr>
          <w:rFonts w:ascii="宋体" w:hAnsi="宋体" w:hint="eastAsia"/>
          <w:sz w:val="24"/>
          <w:szCs w:val="24"/>
        </w:rPr>
        <w:t>分析样例知，已知的值不可再变</w:t>
      </w:r>
    </w:p>
    <w:p w14:paraId="0823C5F3" w14:textId="77777777" w:rsidR="004965CA" w:rsidRPr="00465C50" w:rsidRDefault="004965CA" w:rsidP="004965CA">
      <w:pPr>
        <w:rPr>
          <w:rFonts w:ascii="宋体" w:hAnsi="宋体"/>
          <w:sz w:val="24"/>
          <w:szCs w:val="24"/>
        </w:rPr>
      </w:pPr>
      <w:r w:rsidRPr="00465C50">
        <w:rPr>
          <w:rFonts w:ascii="宋体" w:hAnsi="宋体" w:hint="eastAsia"/>
          <w:sz w:val="24"/>
          <w:szCs w:val="24"/>
        </w:rPr>
        <w:t>科研人员想要知道有多少种方案</w:t>
      </w:r>
    </w:p>
    <w:p w14:paraId="5F6DBFD6" w14:textId="77777777" w:rsidR="004965CA" w:rsidRPr="00465C50" w:rsidRDefault="004965CA" w:rsidP="004965CA">
      <w:pPr>
        <w:rPr>
          <w:rFonts w:ascii="宋体" w:hAnsi="宋体"/>
          <w:sz w:val="24"/>
          <w:szCs w:val="24"/>
        </w:rPr>
      </w:pPr>
      <w:r w:rsidRPr="00465C50">
        <w:rPr>
          <w:rFonts w:ascii="宋体" w:hAnsi="宋体" w:hint="eastAsia"/>
          <w:sz w:val="24"/>
          <w:szCs w:val="24"/>
        </w:rPr>
        <w:t>判断已知能否满足要求</w:t>
      </w:r>
    </w:p>
    <w:p w14:paraId="1065564D" w14:textId="77777777" w:rsidR="004965CA" w:rsidRPr="00465C50" w:rsidRDefault="004965CA" w:rsidP="004965CA">
      <w:pPr>
        <w:rPr>
          <w:rFonts w:ascii="宋体" w:hAnsi="宋体"/>
          <w:sz w:val="24"/>
          <w:szCs w:val="24"/>
        </w:rPr>
      </w:pPr>
      <w:r w:rsidRPr="00465C50">
        <w:rPr>
          <w:rFonts w:ascii="宋体" w:hAnsi="宋体" w:hint="eastAsia"/>
          <w:sz w:val="24"/>
          <w:szCs w:val="24"/>
        </w:rPr>
        <w:t>求互质数个数相同的可以交换的个数，</w:t>
      </w:r>
    </w:p>
    <w:p w14:paraId="242797F5" w14:textId="1AAC8E7C" w:rsidR="00BD24E0" w:rsidRPr="00465C50" w:rsidRDefault="004965CA" w:rsidP="004965CA">
      <w:pPr>
        <w:rPr>
          <w:rFonts w:ascii="宋体" w:hAnsi="宋体"/>
          <w:sz w:val="24"/>
          <w:szCs w:val="24"/>
        </w:rPr>
      </w:pPr>
      <w:r w:rsidRPr="00465C50">
        <w:rPr>
          <w:rFonts w:ascii="宋体" w:hAnsi="宋体" w:hint="eastAsia"/>
          <w:sz w:val="24"/>
          <w:szCs w:val="24"/>
        </w:rPr>
        <w:t>进行排列组合。</w:t>
      </w:r>
    </w:p>
    <w:p w14:paraId="3FCD43EC" w14:textId="69867BD4" w:rsidR="000271AF" w:rsidRPr="004965CA" w:rsidRDefault="000271AF" w:rsidP="004965CA">
      <w:pPr>
        <w:rPr>
          <w:sz w:val="24"/>
        </w:rPr>
      </w:pPr>
    </w:p>
    <w:p w14:paraId="674EF67D" w14:textId="77777777" w:rsidR="002E35A1" w:rsidRPr="004965CA" w:rsidRDefault="002E35A1" w:rsidP="002E35A1">
      <w:pPr>
        <w:jc w:val="left"/>
        <w:rPr>
          <w:sz w:val="24"/>
        </w:rPr>
      </w:pPr>
      <w:r w:rsidRPr="004965CA">
        <w:rPr>
          <w:rFonts w:hint="eastAsia"/>
          <w:sz w:val="24"/>
        </w:rPr>
        <w:t>具体解法：</w:t>
      </w:r>
    </w:p>
    <w:p w14:paraId="1C19A66C" w14:textId="77777777" w:rsidR="00BD24E0" w:rsidRDefault="00BD24E0" w:rsidP="002E35A1">
      <w:pPr>
        <w:jc w:val="left"/>
        <w:rPr>
          <w:b/>
          <w:bCs/>
          <w:sz w:val="24"/>
        </w:rPr>
      </w:pPr>
    </w:p>
    <w:p w14:paraId="4E08CF9C"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116E8F"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&lt;vector&gt;</w:t>
      </w:r>
    </w:p>
    <w:p w14:paraId="0ECB4A74"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&lt;map&gt;</w:t>
      </w:r>
    </w:p>
    <w:p w14:paraId="27F40A33"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83819FF"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p>
    <w:p w14:paraId="7B4A32CF"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计算最大公因数</w:t>
      </w:r>
    </w:p>
    <w:p w14:paraId="688C33F8"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gcd(</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w:t>
      </w:r>
    </w:p>
    <w:p w14:paraId="65B2AC33"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0) {</w:t>
      </w:r>
    </w:p>
    <w:p w14:paraId="12850B14"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1506BCFC"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3E8CC44C"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temp;</w:t>
      </w:r>
    </w:p>
    <w:p w14:paraId="39536CA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07C22BA"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454D0E2A"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8253DDF"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阶乘</w:t>
      </w:r>
    </w:p>
    <w:p w14:paraId="07C35AF9"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w:t>
      </w:r>
    </w:p>
    <w:p w14:paraId="6C85B674"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r = 1;</w:t>
      </w:r>
    </w:p>
    <w:p w14:paraId="60B5829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1; i &lt;= </w:t>
      </w:r>
      <w:r>
        <w:rPr>
          <w:rFonts w:ascii="新宋体" w:eastAsia="新宋体" w:cs="新宋体"/>
          <w:color w:val="808080"/>
          <w:kern w:val="0"/>
          <w:sz w:val="19"/>
          <w:szCs w:val="19"/>
        </w:rPr>
        <w:t>a</w:t>
      </w:r>
      <w:r>
        <w:rPr>
          <w:rFonts w:ascii="新宋体" w:eastAsia="新宋体" w:cs="新宋体"/>
          <w:color w:val="000000"/>
          <w:kern w:val="0"/>
          <w:sz w:val="19"/>
          <w:szCs w:val="19"/>
        </w:rPr>
        <w:t>; i++) {</w:t>
      </w:r>
    </w:p>
    <w:p w14:paraId="2E5FBDD6"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 *= i;</w:t>
      </w:r>
    </w:p>
    <w:p w14:paraId="2A02928F"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FBD4D4B"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w:t>
      </w:r>
    </w:p>
    <w:p w14:paraId="5C4B0BD0"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6111509"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p>
    <w:p w14:paraId="1860D862"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659E079"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数据输入</w:t>
      </w:r>
    </w:p>
    <w:p w14:paraId="510556A0"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w:t>
      </w:r>
    </w:p>
    <w:p w14:paraId="54D91BB4"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T;</w:t>
      </w:r>
    </w:p>
    <w:p w14:paraId="2808B19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&gt;&gt;D(T);</w:t>
      </w:r>
    </w:p>
    <w:p w14:paraId="7091C89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w:t>
      </w:r>
    </w:p>
    <w:p w14:paraId="23C947C9"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每种情况</w:t>
      </w:r>
    </w:p>
    <w:p w14:paraId="7BD3B87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T; i++) {</w:t>
      </w:r>
    </w:p>
    <w:p w14:paraId="0458B441"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n;</w:t>
      </w:r>
    </w:p>
    <w:p w14:paraId="5A07E160"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.resize(n);</w:t>
      </w:r>
    </w:p>
    <w:p w14:paraId="7B5E0FD1"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n; j++) {</w:t>
      </w:r>
    </w:p>
    <w:p w14:paraId="6291AD00"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D</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j</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09A6BE62"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CE25FDC"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&gt;z(n);</w:t>
      </w:r>
      <w:r>
        <w:rPr>
          <w:rFonts w:ascii="新宋体" w:eastAsia="新宋体" w:cs="新宋体"/>
          <w:color w:val="008000"/>
          <w:kern w:val="0"/>
          <w:sz w:val="19"/>
          <w:szCs w:val="19"/>
        </w:rPr>
        <w:t>//</w:t>
      </w:r>
      <w:r>
        <w:rPr>
          <w:rFonts w:ascii="新宋体" w:eastAsia="新宋体" w:cs="新宋体" w:hint="eastAsia"/>
          <w:color w:val="008000"/>
          <w:kern w:val="0"/>
          <w:sz w:val="19"/>
          <w:szCs w:val="19"/>
        </w:rPr>
        <w:t>对应数字的互质数字个数</w:t>
      </w:r>
    </w:p>
    <w:p w14:paraId="738465D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map</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&gt;s;</w:t>
      </w:r>
      <w:r>
        <w:rPr>
          <w:rFonts w:ascii="新宋体" w:eastAsia="新宋体" w:cs="新宋体"/>
          <w:color w:val="008000"/>
          <w:kern w:val="0"/>
          <w:sz w:val="19"/>
          <w:szCs w:val="19"/>
        </w:rPr>
        <w:t>//</w:t>
      </w:r>
      <w:r>
        <w:rPr>
          <w:rFonts w:ascii="新宋体" w:eastAsia="新宋体" w:cs="新宋体" w:hint="eastAsia"/>
          <w:color w:val="008000"/>
          <w:kern w:val="0"/>
          <w:sz w:val="19"/>
          <w:szCs w:val="19"/>
        </w:rPr>
        <w:t>（</w:t>
      </w:r>
      <w:r>
        <w:rPr>
          <w:rFonts w:ascii="新宋体" w:eastAsia="新宋体" w:cs="新宋体"/>
          <w:color w:val="008000"/>
          <w:kern w:val="0"/>
          <w:sz w:val="19"/>
          <w:szCs w:val="19"/>
        </w:rPr>
        <w:t>i:j)</w:t>
      </w:r>
      <w:r>
        <w:rPr>
          <w:rFonts w:ascii="新宋体" w:eastAsia="新宋体" w:cs="新宋体" w:hint="eastAsia"/>
          <w:color w:val="008000"/>
          <w:kern w:val="0"/>
          <w:sz w:val="19"/>
          <w:szCs w:val="19"/>
        </w:rPr>
        <w:t>互质数字个数为</w:t>
      </w:r>
      <w:r>
        <w:rPr>
          <w:rFonts w:ascii="新宋体" w:eastAsia="新宋体" w:cs="新宋体"/>
          <w:color w:val="008000"/>
          <w:kern w:val="0"/>
          <w:sz w:val="19"/>
          <w:szCs w:val="19"/>
        </w:rPr>
        <w:t>i</w:t>
      </w:r>
      <w:r>
        <w:rPr>
          <w:rFonts w:ascii="新宋体" w:eastAsia="新宋体" w:cs="新宋体" w:hint="eastAsia"/>
          <w:color w:val="008000"/>
          <w:kern w:val="0"/>
          <w:sz w:val="19"/>
          <w:szCs w:val="19"/>
        </w:rPr>
        <w:t>的个数</w:t>
      </w:r>
      <w:r>
        <w:rPr>
          <w:rFonts w:ascii="新宋体" w:eastAsia="新宋体" w:cs="新宋体"/>
          <w:color w:val="008000"/>
          <w:kern w:val="0"/>
          <w:sz w:val="19"/>
          <w:szCs w:val="19"/>
        </w:rPr>
        <w:t>j</w:t>
      </w:r>
    </w:p>
    <w:p w14:paraId="3943F10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1; j &lt;= n; j++) {</w:t>
      </w:r>
    </w:p>
    <w:p w14:paraId="7E826032"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k = 1; k &lt;= n; k++) {</w:t>
      </w:r>
    </w:p>
    <w:p w14:paraId="6AB16961"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(k == j)</w:t>
      </w:r>
      <w:r>
        <w:rPr>
          <w:rFonts w:ascii="新宋体" w:eastAsia="新宋体" w:cs="新宋体"/>
          <w:color w:val="0000FF"/>
          <w:kern w:val="0"/>
          <w:sz w:val="19"/>
          <w:szCs w:val="19"/>
        </w:rPr>
        <w:t>continue</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数字不重，不考虑该情况</w:t>
      </w:r>
    </w:p>
    <w:p w14:paraId="33249AF6"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(gcd(k, j) == 1) { z</w:t>
      </w:r>
      <w:r>
        <w:rPr>
          <w:rFonts w:ascii="新宋体" w:eastAsia="新宋体" w:cs="新宋体"/>
          <w:color w:val="008080"/>
          <w:kern w:val="0"/>
          <w:sz w:val="19"/>
          <w:szCs w:val="19"/>
        </w:rPr>
        <w:t>[</w:t>
      </w:r>
      <w:r>
        <w:rPr>
          <w:rFonts w:ascii="新宋体" w:eastAsia="新宋体" w:cs="新宋体"/>
          <w:color w:val="000000"/>
          <w:kern w:val="0"/>
          <w:sz w:val="19"/>
          <w:szCs w:val="19"/>
        </w:rPr>
        <w:t>j - 1</w:t>
      </w:r>
      <w:r>
        <w:rPr>
          <w:rFonts w:ascii="新宋体" w:eastAsia="新宋体" w:cs="新宋体"/>
          <w:color w:val="008080"/>
          <w:kern w:val="0"/>
          <w:sz w:val="19"/>
          <w:szCs w:val="19"/>
        </w:rPr>
        <w:t>]</w:t>
      </w:r>
      <w:r>
        <w:rPr>
          <w:rFonts w:ascii="新宋体" w:eastAsia="新宋体" w:cs="新宋体"/>
          <w:color w:val="000000"/>
          <w:kern w:val="0"/>
          <w:sz w:val="19"/>
          <w:szCs w:val="19"/>
        </w:rPr>
        <w:t>++; }</w:t>
      </w:r>
      <w:r>
        <w:rPr>
          <w:rFonts w:ascii="新宋体" w:eastAsia="新宋体" w:cs="新宋体"/>
          <w:color w:val="008000"/>
          <w:kern w:val="0"/>
          <w:sz w:val="19"/>
          <w:szCs w:val="19"/>
        </w:rPr>
        <w:t>//</w:t>
      </w:r>
      <w:r>
        <w:rPr>
          <w:rFonts w:ascii="新宋体" w:eastAsia="新宋体" w:cs="新宋体" w:hint="eastAsia"/>
          <w:color w:val="008000"/>
          <w:kern w:val="0"/>
          <w:sz w:val="19"/>
          <w:szCs w:val="19"/>
        </w:rPr>
        <w:t>如果最大公因数为</w:t>
      </w:r>
      <w:r>
        <w:rPr>
          <w:rFonts w:ascii="新宋体" w:eastAsia="新宋体" w:cs="新宋体"/>
          <w:color w:val="008000"/>
          <w:kern w:val="0"/>
          <w:sz w:val="19"/>
          <w:szCs w:val="19"/>
        </w:rPr>
        <w:t>1</w:t>
      </w:r>
      <w:r>
        <w:rPr>
          <w:rFonts w:ascii="新宋体" w:eastAsia="新宋体" w:cs="新宋体" w:hint="eastAsia"/>
          <w:color w:val="008000"/>
          <w:kern w:val="0"/>
          <w:sz w:val="19"/>
          <w:szCs w:val="19"/>
        </w:rPr>
        <w:t>，则互质</w:t>
      </w:r>
    </w:p>
    <w:p w14:paraId="1E59985A"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E366506"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w:t>
      </w:r>
      <w:r>
        <w:rPr>
          <w:rFonts w:ascii="新宋体" w:eastAsia="新宋体" w:cs="新宋体"/>
          <w:color w:val="008080"/>
          <w:kern w:val="0"/>
          <w:sz w:val="19"/>
          <w:szCs w:val="19"/>
        </w:rPr>
        <w:t>[</w:t>
      </w:r>
      <w:r>
        <w:rPr>
          <w:rFonts w:ascii="新宋体" w:eastAsia="新宋体" w:cs="新宋体"/>
          <w:color w:val="000000"/>
          <w:kern w:val="0"/>
          <w:sz w:val="19"/>
          <w:szCs w:val="19"/>
        </w:rPr>
        <w:t>z</w:t>
      </w:r>
      <w:r>
        <w:rPr>
          <w:rFonts w:ascii="新宋体" w:eastAsia="新宋体" w:cs="新宋体"/>
          <w:color w:val="008080"/>
          <w:kern w:val="0"/>
          <w:sz w:val="19"/>
          <w:szCs w:val="19"/>
        </w:rPr>
        <w:t>[</w:t>
      </w:r>
      <w:r>
        <w:rPr>
          <w:rFonts w:ascii="新宋体" w:eastAsia="新宋体" w:cs="新宋体"/>
          <w:color w:val="000000"/>
          <w:kern w:val="0"/>
          <w:sz w:val="19"/>
          <w:szCs w:val="19"/>
        </w:rPr>
        <w:t>j - 1</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37CE7717"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6BB7404"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r = 1;</w:t>
      </w:r>
    </w:p>
    <w:p w14:paraId="605E7BF1"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f = 1;</w:t>
      </w:r>
    </w:p>
    <w:p w14:paraId="23C5B920"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n; j++) {</w:t>
      </w:r>
    </w:p>
    <w:p w14:paraId="735BBBAA"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(D</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j</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 0) {</w:t>
      </w:r>
    </w:p>
    <w:p w14:paraId="213B6E0F"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如果已知位上的数据能满足互质要求，（对应互质数个数）的值减一</w:t>
      </w:r>
    </w:p>
    <w:p w14:paraId="7FF9EE51"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(z</w:t>
      </w:r>
      <w:r>
        <w:rPr>
          <w:rFonts w:ascii="新宋体" w:eastAsia="新宋体" w:cs="新宋体"/>
          <w:color w:val="008080"/>
          <w:kern w:val="0"/>
          <w:sz w:val="19"/>
          <w:szCs w:val="19"/>
        </w:rPr>
        <w:t>[</w:t>
      </w:r>
      <w:r>
        <w:rPr>
          <w:rFonts w:ascii="新宋体" w:eastAsia="新宋体" w:cs="新宋体"/>
          <w:color w:val="000000"/>
          <w:kern w:val="0"/>
          <w:sz w:val="19"/>
          <w:szCs w:val="19"/>
        </w:rPr>
        <w:t>j</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 z</w:t>
      </w:r>
      <w:r>
        <w:rPr>
          <w:rFonts w:ascii="新宋体" w:eastAsia="新宋体" w:cs="新宋体"/>
          <w:color w:val="008080"/>
          <w:kern w:val="0"/>
          <w:sz w:val="19"/>
          <w:szCs w:val="19"/>
        </w:rPr>
        <w:t>[</w:t>
      </w:r>
      <w:r>
        <w:rPr>
          <w:rFonts w:ascii="新宋体" w:eastAsia="新宋体" w:cs="新宋体"/>
          <w:color w:val="000000"/>
          <w:kern w:val="0"/>
          <w:sz w:val="19"/>
          <w:szCs w:val="19"/>
        </w:rPr>
        <w:t>D</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j</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- 1</w:t>
      </w:r>
      <w:r>
        <w:rPr>
          <w:rFonts w:ascii="新宋体" w:eastAsia="新宋体" w:cs="新宋体"/>
          <w:color w:val="008080"/>
          <w:kern w:val="0"/>
          <w:sz w:val="19"/>
          <w:szCs w:val="19"/>
        </w:rPr>
        <w:t>]</w:t>
      </w:r>
      <w:r>
        <w:rPr>
          <w:rFonts w:ascii="新宋体" w:eastAsia="新宋体" w:cs="新宋体"/>
          <w:color w:val="000000"/>
          <w:kern w:val="0"/>
          <w:sz w:val="19"/>
          <w:szCs w:val="19"/>
        </w:rPr>
        <w:t>) {</w:t>
      </w:r>
    </w:p>
    <w:p w14:paraId="32389476"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w:t>
      </w:r>
      <w:r>
        <w:rPr>
          <w:rFonts w:ascii="新宋体" w:eastAsia="新宋体" w:cs="新宋体"/>
          <w:color w:val="008080"/>
          <w:kern w:val="0"/>
          <w:sz w:val="19"/>
          <w:szCs w:val="19"/>
        </w:rPr>
        <w:t>[</w:t>
      </w:r>
      <w:r>
        <w:rPr>
          <w:rFonts w:ascii="新宋体" w:eastAsia="新宋体" w:cs="新宋体"/>
          <w:color w:val="000000"/>
          <w:kern w:val="0"/>
          <w:sz w:val="19"/>
          <w:szCs w:val="19"/>
        </w:rPr>
        <w:t>z</w:t>
      </w:r>
      <w:r>
        <w:rPr>
          <w:rFonts w:ascii="新宋体" w:eastAsia="新宋体" w:cs="新宋体"/>
          <w:color w:val="008080"/>
          <w:kern w:val="0"/>
          <w:sz w:val="19"/>
          <w:szCs w:val="19"/>
        </w:rPr>
        <w:t>[</w:t>
      </w:r>
      <w:r>
        <w:rPr>
          <w:rFonts w:ascii="新宋体" w:eastAsia="新宋体" w:cs="新宋体"/>
          <w:color w:val="000000"/>
          <w:kern w:val="0"/>
          <w:sz w:val="19"/>
          <w:szCs w:val="19"/>
        </w:rPr>
        <w:t>j</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3FA4303C"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8DB3E93"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否则直接输入</w:t>
      </w:r>
      <w:r>
        <w:rPr>
          <w:rFonts w:ascii="新宋体" w:eastAsia="新宋体" w:cs="新宋体"/>
          <w:color w:val="008000"/>
          <w:kern w:val="0"/>
          <w:sz w:val="19"/>
          <w:szCs w:val="19"/>
        </w:rPr>
        <w:t>0</w:t>
      </w:r>
    </w:p>
    <w:p w14:paraId="2DFC3989"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40381616"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 = 0; f = 0;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42B41140"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1069420"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46D5B3A"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251A47A"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累乘</w:t>
      </w:r>
    </w:p>
    <w:p w14:paraId="011F9F16"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(f) {</w:t>
      </w:r>
    </w:p>
    <w:p w14:paraId="3526BC66"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auto</w:t>
      </w:r>
      <w:r>
        <w:rPr>
          <w:rFonts w:ascii="新宋体" w:eastAsia="新宋体" w:cs="新宋体"/>
          <w:color w:val="000000"/>
          <w:kern w:val="0"/>
          <w:sz w:val="19"/>
          <w:szCs w:val="19"/>
        </w:rPr>
        <w:t xml:space="preserve"> i = s.begin(); i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s.end(); i</w:t>
      </w:r>
      <w:r>
        <w:rPr>
          <w:rFonts w:ascii="新宋体" w:eastAsia="新宋体" w:cs="新宋体"/>
          <w:color w:val="008080"/>
          <w:kern w:val="0"/>
          <w:sz w:val="19"/>
          <w:szCs w:val="19"/>
        </w:rPr>
        <w:t>++</w:t>
      </w:r>
      <w:r>
        <w:rPr>
          <w:rFonts w:ascii="新宋体" w:eastAsia="新宋体" w:cs="新宋体"/>
          <w:color w:val="000000"/>
          <w:kern w:val="0"/>
          <w:sz w:val="19"/>
          <w:szCs w:val="19"/>
        </w:rPr>
        <w:t>) {</w:t>
      </w:r>
    </w:p>
    <w:p w14:paraId="2A1671BE"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 *= j(i</w:t>
      </w:r>
      <w:r>
        <w:rPr>
          <w:rFonts w:ascii="新宋体" w:eastAsia="新宋体" w:cs="新宋体"/>
          <w:color w:val="008080"/>
          <w:kern w:val="0"/>
          <w:sz w:val="19"/>
          <w:szCs w:val="19"/>
        </w:rPr>
        <w:t>-&gt;</w:t>
      </w:r>
      <w:r>
        <w:rPr>
          <w:rFonts w:ascii="新宋体" w:eastAsia="新宋体" w:cs="新宋体"/>
          <w:color w:val="000000"/>
          <w:kern w:val="0"/>
          <w:sz w:val="19"/>
          <w:szCs w:val="19"/>
        </w:rPr>
        <w:t>second);</w:t>
      </w:r>
    </w:p>
    <w:p w14:paraId="3A165F73"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758A3AC"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w:t>
      </w:r>
    </w:p>
    <w:p w14:paraId="6E8BB408"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 = r % </w:t>
      </w:r>
      <w:r>
        <w:rPr>
          <w:rFonts w:ascii="新宋体" w:eastAsia="新宋体" w:cs="新宋体"/>
          <w:color w:val="0000FF"/>
          <w:kern w:val="0"/>
          <w:sz w:val="19"/>
          <w:szCs w:val="19"/>
        </w:rPr>
        <w:t>int</w:t>
      </w:r>
      <w:r>
        <w:rPr>
          <w:rFonts w:ascii="新宋体" w:eastAsia="新宋体" w:cs="新宋体"/>
          <w:color w:val="000000"/>
          <w:kern w:val="0"/>
          <w:sz w:val="19"/>
          <w:szCs w:val="19"/>
        </w:rPr>
        <w:t>(1e9 + 7);</w:t>
      </w:r>
    </w:p>
    <w:p w14:paraId="008679BE"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1F9119D" w14:textId="77777777" w:rsidR="004965CA" w:rsidRDefault="004965CA" w:rsidP="004965CA">
      <w:pPr>
        <w:widowControl w:val="0"/>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51AC3AD" w14:textId="0B259898" w:rsidR="00BF792F" w:rsidRDefault="004965CA" w:rsidP="004965CA">
      <w:r>
        <w:rPr>
          <w:rFonts w:ascii="新宋体" w:eastAsia="新宋体" w:cs="新宋体"/>
          <w:color w:val="000000"/>
          <w:kern w:val="0"/>
          <w:sz w:val="19"/>
          <w:szCs w:val="19"/>
        </w:rPr>
        <w:t>}</w:t>
      </w:r>
    </w:p>
    <w:sectPr w:rsidR="00BF792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D6B914" w14:textId="77777777" w:rsidR="00973E77" w:rsidRDefault="00973E77" w:rsidP="00975F5C">
      <w:r>
        <w:separator/>
      </w:r>
    </w:p>
  </w:endnote>
  <w:endnote w:type="continuationSeparator" w:id="0">
    <w:p w14:paraId="7308FBF1" w14:textId="77777777" w:rsidR="00973E77" w:rsidRDefault="00973E77" w:rsidP="00975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98998" w14:textId="77777777" w:rsidR="00973E77" w:rsidRDefault="00973E77" w:rsidP="00975F5C">
      <w:r>
        <w:separator/>
      </w:r>
    </w:p>
  </w:footnote>
  <w:footnote w:type="continuationSeparator" w:id="0">
    <w:p w14:paraId="078D17C5" w14:textId="77777777" w:rsidR="00973E77" w:rsidRDefault="00973E77" w:rsidP="00975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A"/>
    <w:multiLevelType w:val="singleLevel"/>
    <w:tmpl w:val="0000000A"/>
    <w:lvl w:ilvl="0">
      <w:start w:val="1"/>
      <w:numFmt w:val="decimal"/>
      <w:suff w:val="nothing"/>
      <w:lvlText w:val="%1、"/>
      <w:lvlJc w:val="left"/>
    </w:lvl>
  </w:abstractNum>
  <w:abstractNum w:abstractNumId="1" w15:restartNumberingAfterBreak="0">
    <w:nsid w:val="0000000B"/>
    <w:multiLevelType w:val="multilevel"/>
    <w:tmpl w:val="0000000B"/>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93141086">
    <w:abstractNumId w:val="0"/>
  </w:num>
  <w:num w:numId="2" w16cid:durableId="108588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838"/>
    <w:rsid w:val="000271AF"/>
    <w:rsid w:val="00065591"/>
    <w:rsid w:val="00172A27"/>
    <w:rsid w:val="00203EF3"/>
    <w:rsid w:val="002548B6"/>
    <w:rsid w:val="002768EC"/>
    <w:rsid w:val="00294E1B"/>
    <w:rsid w:val="002E35A1"/>
    <w:rsid w:val="00334FA5"/>
    <w:rsid w:val="00465C50"/>
    <w:rsid w:val="004965CA"/>
    <w:rsid w:val="004D5913"/>
    <w:rsid w:val="004E02EB"/>
    <w:rsid w:val="0052341C"/>
    <w:rsid w:val="005D27F4"/>
    <w:rsid w:val="006458F7"/>
    <w:rsid w:val="006F26C7"/>
    <w:rsid w:val="006F4FFF"/>
    <w:rsid w:val="007007F7"/>
    <w:rsid w:val="007176A8"/>
    <w:rsid w:val="00763564"/>
    <w:rsid w:val="0076673E"/>
    <w:rsid w:val="007772F9"/>
    <w:rsid w:val="00796BB0"/>
    <w:rsid w:val="007B38BF"/>
    <w:rsid w:val="0081429C"/>
    <w:rsid w:val="00834D26"/>
    <w:rsid w:val="00887352"/>
    <w:rsid w:val="00926B82"/>
    <w:rsid w:val="00973E77"/>
    <w:rsid w:val="00975F5C"/>
    <w:rsid w:val="00AB36B4"/>
    <w:rsid w:val="00AC72AD"/>
    <w:rsid w:val="00B501A5"/>
    <w:rsid w:val="00BC3813"/>
    <w:rsid w:val="00BD24E0"/>
    <w:rsid w:val="00BF792F"/>
    <w:rsid w:val="00C2033A"/>
    <w:rsid w:val="00C50D7D"/>
    <w:rsid w:val="00C86DAB"/>
    <w:rsid w:val="00CD636A"/>
    <w:rsid w:val="00D04644"/>
    <w:rsid w:val="00D338BF"/>
    <w:rsid w:val="00D43CF5"/>
    <w:rsid w:val="00D544C7"/>
    <w:rsid w:val="00DF2EB5"/>
    <w:rsid w:val="00F05B5D"/>
    <w:rsid w:val="00F63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168133"/>
  <w15:chartTrackingRefBased/>
  <w15:docId w15:val="{1E04B8C8-81A2-4789-A3CE-29B068EF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iCs/>
    </w:rPr>
  </w:style>
  <w:style w:type="character" w:customStyle="1" w:styleId="apple-converted-space">
    <w:name w:val="apple-converted-space"/>
    <w:basedOn w:val="a0"/>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paragraph" w:customStyle="1" w:styleId="1">
    <w:name w:val="列表段落1"/>
    <w:basedOn w:val="a"/>
    <w:pPr>
      <w:ind w:firstLineChars="200" w:firstLine="420"/>
    </w:pPr>
  </w:style>
  <w:style w:type="paragraph" w:styleId="a6">
    <w:name w:val="Body Text Indent"/>
    <w:basedOn w:val="a"/>
    <w:link w:val="a7"/>
    <w:semiHidden/>
    <w:unhideWhenUsed/>
    <w:rsid w:val="006F26C7"/>
    <w:pPr>
      <w:widowControl w:val="0"/>
      <w:ind w:left="3780"/>
      <w:jc w:val="left"/>
    </w:pPr>
    <w:rPr>
      <w:sz w:val="24"/>
      <w:szCs w:val="24"/>
    </w:rPr>
  </w:style>
  <w:style w:type="character" w:customStyle="1" w:styleId="a7">
    <w:name w:val="正文文本缩进 字符"/>
    <w:link w:val="a6"/>
    <w:semiHidden/>
    <w:rsid w:val="006F26C7"/>
    <w:rPr>
      <w:kern w:val="2"/>
      <w:sz w:val="24"/>
      <w:szCs w:val="24"/>
    </w:rPr>
  </w:style>
  <w:style w:type="paragraph" w:styleId="a8">
    <w:name w:val="Normal (Web)"/>
    <w:basedOn w:val="a"/>
    <w:uiPriority w:val="99"/>
    <w:semiHidden/>
    <w:unhideWhenUsed/>
    <w:rsid w:val="00926B82"/>
    <w:pPr>
      <w:spacing w:before="100" w:beforeAutospacing="1" w:after="100" w:afterAutospacing="1"/>
      <w:jc w:val="left"/>
    </w:pPr>
    <w:rPr>
      <w:rFonts w:ascii="宋体" w:hAnsi="宋体" w:cs="宋体"/>
      <w:kern w:val="0"/>
      <w:sz w:val="24"/>
      <w:szCs w:val="24"/>
    </w:rPr>
  </w:style>
  <w:style w:type="character" w:customStyle="1" w:styleId="mord">
    <w:name w:val="mord"/>
    <w:basedOn w:val="a0"/>
    <w:rsid w:val="004E02EB"/>
  </w:style>
  <w:style w:type="character" w:customStyle="1" w:styleId="mrel">
    <w:name w:val="mrel"/>
    <w:basedOn w:val="a0"/>
    <w:rsid w:val="004E02EB"/>
  </w:style>
  <w:style w:type="character" w:customStyle="1" w:styleId="mop">
    <w:name w:val="mop"/>
    <w:basedOn w:val="a0"/>
    <w:rsid w:val="004E02EB"/>
  </w:style>
  <w:style w:type="character" w:customStyle="1" w:styleId="delimsizing">
    <w:name w:val="delimsizing"/>
    <w:basedOn w:val="a0"/>
    <w:rsid w:val="004E02EB"/>
  </w:style>
  <w:style w:type="character" w:customStyle="1" w:styleId="mbin">
    <w:name w:val="mbin"/>
    <w:basedOn w:val="a0"/>
    <w:rsid w:val="004E02EB"/>
  </w:style>
  <w:style w:type="character" w:customStyle="1" w:styleId="vlist-s">
    <w:name w:val="vlist-s"/>
    <w:basedOn w:val="a0"/>
    <w:rsid w:val="004E02EB"/>
  </w:style>
  <w:style w:type="character" w:styleId="a9">
    <w:name w:val="Placeholder Text"/>
    <w:basedOn w:val="a0"/>
    <w:uiPriority w:val="99"/>
    <w:semiHidden/>
    <w:rsid w:val="00334FA5"/>
    <w:rPr>
      <w:color w:val="666666"/>
    </w:rPr>
  </w:style>
  <w:style w:type="character" w:styleId="aa">
    <w:name w:val="Strong"/>
    <w:basedOn w:val="a0"/>
    <w:uiPriority w:val="22"/>
    <w:qFormat/>
    <w:rsid w:val="007007F7"/>
    <w:rPr>
      <w:b/>
      <w:bCs/>
    </w:rPr>
  </w:style>
  <w:style w:type="character" w:customStyle="1" w:styleId="katex-mathml">
    <w:name w:val="katex-mathml"/>
    <w:basedOn w:val="a0"/>
    <w:rsid w:val="007007F7"/>
  </w:style>
  <w:style w:type="character" w:customStyle="1" w:styleId="mopen">
    <w:name w:val="mopen"/>
    <w:basedOn w:val="a0"/>
    <w:rsid w:val="007007F7"/>
  </w:style>
  <w:style w:type="character" w:customStyle="1" w:styleId="mclose">
    <w:name w:val="mclose"/>
    <w:basedOn w:val="a0"/>
    <w:rsid w:val="00700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109393">
      <w:bodyDiv w:val="1"/>
      <w:marLeft w:val="0"/>
      <w:marRight w:val="0"/>
      <w:marTop w:val="0"/>
      <w:marBottom w:val="0"/>
      <w:divBdr>
        <w:top w:val="none" w:sz="0" w:space="0" w:color="auto"/>
        <w:left w:val="none" w:sz="0" w:space="0" w:color="auto"/>
        <w:bottom w:val="none" w:sz="0" w:space="0" w:color="auto"/>
        <w:right w:val="none" w:sz="0" w:space="0" w:color="auto"/>
      </w:divBdr>
    </w:div>
    <w:div w:id="821044196">
      <w:bodyDiv w:val="1"/>
      <w:marLeft w:val="0"/>
      <w:marRight w:val="0"/>
      <w:marTop w:val="0"/>
      <w:marBottom w:val="0"/>
      <w:divBdr>
        <w:top w:val="none" w:sz="0" w:space="0" w:color="auto"/>
        <w:left w:val="none" w:sz="0" w:space="0" w:color="auto"/>
        <w:bottom w:val="none" w:sz="0" w:space="0" w:color="auto"/>
        <w:right w:val="none" w:sz="0" w:space="0" w:color="auto"/>
      </w:divBdr>
    </w:div>
    <w:div w:id="983970221">
      <w:bodyDiv w:val="1"/>
      <w:marLeft w:val="0"/>
      <w:marRight w:val="0"/>
      <w:marTop w:val="0"/>
      <w:marBottom w:val="0"/>
      <w:divBdr>
        <w:top w:val="none" w:sz="0" w:space="0" w:color="auto"/>
        <w:left w:val="none" w:sz="0" w:space="0" w:color="auto"/>
        <w:bottom w:val="none" w:sz="0" w:space="0" w:color="auto"/>
        <w:right w:val="none" w:sz="0" w:space="0" w:color="auto"/>
      </w:divBdr>
    </w:div>
    <w:div w:id="1142776254">
      <w:bodyDiv w:val="1"/>
      <w:marLeft w:val="0"/>
      <w:marRight w:val="0"/>
      <w:marTop w:val="0"/>
      <w:marBottom w:val="0"/>
      <w:divBdr>
        <w:top w:val="none" w:sz="0" w:space="0" w:color="auto"/>
        <w:left w:val="none" w:sz="0" w:space="0" w:color="auto"/>
        <w:bottom w:val="none" w:sz="0" w:space="0" w:color="auto"/>
        <w:right w:val="none" w:sz="0" w:space="0" w:color="auto"/>
      </w:divBdr>
    </w:div>
    <w:div w:id="1361125580">
      <w:bodyDiv w:val="1"/>
      <w:marLeft w:val="0"/>
      <w:marRight w:val="0"/>
      <w:marTop w:val="0"/>
      <w:marBottom w:val="0"/>
      <w:divBdr>
        <w:top w:val="none" w:sz="0" w:space="0" w:color="auto"/>
        <w:left w:val="none" w:sz="0" w:space="0" w:color="auto"/>
        <w:bottom w:val="none" w:sz="0" w:space="0" w:color="auto"/>
        <w:right w:val="none" w:sz="0" w:space="0" w:color="auto"/>
      </w:divBdr>
    </w:div>
    <w:div w:id="1393776733">
      <w:bodyDiv w:val="1"/>
      <w:marLeft w:val="0"/>
      <w:marRight w:val="0"/>
      <w:marTop w:val="0"/>
      <w:marBottom w:val="0"/>
      <w:divBdr>
        <w:top w:val="none" w:sz="0" w:space="0" w:color="auto"/>
        <w:left w:val="none" w:sz="0" w:space="0" w:color="auto"/>
        <w:bottom w:val="none" w:sz="0" w:space="0" w:color="auto"/>
        <w:right w:val="none" w:sz="0" w:space="0" w:color="auto"/>
      </w:divBdr>
    </w:div>
    <w:div w:id="1816334041">
      <w:bodyDiv w:val="1"/>
      <w:marLeft w:val="0"/>
      <w:marRight w:val="0"/>
      <w:marTop w:val="0"/>
      <w:marBottom w:val="0"/>
      <w:divBdr>
        <w:top w:val="none" w:sz="0" w:space="0" w:color="auto"/>
        <w:left w:val="none" w:sz="0" w:space="0" w:color="auto"/>
        <w:bottom w:val="none" w:sz="0" w:space="0" w:color="auto"/>
        <w:right w:val="none" w:sz="0" w:space="0" w:color="auto"/>
      </w:divBdr>
    </w:div>
    <w:div w:id="188312826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7011;&#20625;&#28263;\Desktop\&#22823;&#20108;&#19978;&#20316;&#19994;\&#31243;&#24207;&#33402;&#26415;\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1E73-8F8F-483A-8279-8DDA21B62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257</TotalTime>
  <Pages>18</Pages>
  <Words>2386</Words>
  <Characters>13603</Characters>
  <Application>Microsoft Office Word</Application>
  <DocSecurity>0</DocSecurity>
  <PresentationFormat/>
  <Lines>113</Lines>
  <Paragraphs>31</Paragraphs>
  <Slides>0</Slides>
  <Notes>0</Notes>
  <HiddenSlides>0</HiddenSlides>
  <MMClips>0</MMClips>
  <ScaleCrop>false</ScaleCrop>
  <Company>family</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cp:lastModifiedBy>maikesw D</cp:lastModifiedBy>
  <cp:revision>11</cp:revision>
  <dcterms:created xsi:type="dcterms:W3CDTF">2025-01-01T10:38:00Z</dcterms:created>
  <dcterms:modified xsi:type="dcterms:W3CDTF">2025-01-08T10:11:00Z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